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FE0A74" w14:textId="77777777" w:rsidR="00EA1485" w:rsidRDefault="003021BF">
      <w:pPr>
        <w:ind w:firstLine="201"/>
        <w:jc w:val="center"/>
        <w:rPr>
          <w:b/>
          <w:color w:val="FF0000"/>
          <w:sz w:val="40"/>
          <w:szCs w:val="40"/>
          <w:lang w:val="en-US"/>
        </w:rPr>
      </w:pPr>
      <w:r>
        <w:rPr>
          <w:b/>
          <w:color w:val="FF0000"/>
          <w:sz w:val="40"/>
          <w:szCs w:val="40"/>
          <w:lang w:val="en-US"/>
        </w:rPr>
        <w:t>JAVA SCRIPT</w:t>
      </w:r>
    </w:p>
    <w:p w14:paraId="6AE3F7D4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b/>
          <w:bCs/>
          <w:color w:val="B13F9A" w:themeColor="text2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FF"/>
          <w:sz w:val="24"/>
          <w:szCs w:val="24"/>
        </w:rPr>
        <w:t>JavaScript</w:t>
      </w:r>
      <w:r>
        <w:rPr>
          <w:rFonts w:ascii="Times New Roman" w:eastAsia="SimSun" w:hAnsi="Times New Roman" w:cs="Times New Roman"/>
          <w:b/>
          <w:bCs/>
          <w:color w:val="B13F9A" w:themeColor="text2"/>
          <w:sz w:val="24"/>
          <w:szCs w:val="24"/>
        </w:rPr>
        <w:t>:</w:t>
      </w:r>
    </w:p>
    <w:p w14:paraId="46A76B3D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b/>
          <w:bCs/>
          <w:color w:val="B13F9A" w:themeColor="text2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B13F9A" w:themeColor="text2"/>
          <w:sz w:val="24"/>
          <w:szCs w:val="24"/>
        </w:rPr>
        <w:t>-It is a scripting language</w:t>
      </w:r>
    </w:p>
    <w:p w14:paraId="1FC9DA4E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b/>
          <w:bCs/>
          <w:color w:val="B13F9A" w:themeColor="text2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B13F9A" w:themeColor="text2"/>
          <w:sz w:val="24"/>
          <w:szCs w:val="24"/>
        </w:rPr>
        <w:t>-Javascript can be used for client and server side</w:t>
      </w:r>
    </w:p>
    <w:p w14:paraId="1DC89F54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b/>
          <w:bCs/>
          <w:color w:val="B13F9A" w:themeColor="text2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B13F9A" w:themeColor="text2"/>
          <w:sz w:val="24"/>
          <w:szCs w:val="24"/>
        </w:rPr>
        <w:t>-we can run within our browser</w:t>
      </w:r>
    </w:p>
    <w:p w14:paraId="34952DD0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b/>
          <w:bCs/>
          <w:color w:val="B13F9A" w:themeColor="text2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B13F9A" w:themeColor="text2"/>
          <w:sz w:val="24"/>
          <w:szCs w:val="24"/>
        </w:rPr>
        <w:t>-HTML&amp;CSS are static page for designing</w:t>
      </w:r>
    </w:p>
    <w:p w14:paraId="5A0B454D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b/>
          <w:bCs/>
          <w:color w:val="B13F9A" w:themeColor="text2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B13F9A" w:themeColor="text2"/>
          <w:sz w:val="24"/>
          <w:szCs w:val="24"/>
        </w:rPr>
        <w:t>-javascript can be used for writing the functionality</w:t>
      </w:r>
    </w:p>
    <w:p w14:paraId="7D6E7269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b/>
          <w:bCs/>
          <w:color w:val="0000FF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FF"/>
          <w:sz w:val="24"/>
          <w:szCs w:val="24"/>
        </w:rPr>
        <w:t xml:space="preserve">-In client side, </w:t>
      </w:r>
      <w:proofErr w:type="gramStart"/>
      <w:r>
        <w:rPr>
          <w:rFonts w:ascii="Times New Roman" w:eastAsia="SimSun" w:hAnsi="Times New Roman" w:cs="Times New Roman"/>
          <w:b/>
          <w:bCs/>
          <w:color w:val="0000FF"/>
          <w:sz w:val="24"/>
          <w:szCs w:val="24"/>
        </w:rPr>
        <w:t>We</w:t>
      </w:r>
      <w:proofErr w:type="gramEnd"/>
      <w:r>
        <w:rPr>
          <w:rFonts w:ascii="Times New Roman" w:eastAsia="SimSun" w:hAnsi="Times New Roman" w:cs="Times New Roman"/>
          <w:b/>
          <w:bCs/>
          <w:color w:val="0000FF"/>
          <w:sz w:val="24"/>
          <w:szCs w:val="24"/>
        </w:rPr>
        <w:t xml:space="preserve"> can learn</w:t>
      </w:r>
    </w:p>
    <w:p w14:paraId="11282560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b/>
          <w:bCs/>
          <w:color w:val="B13F9A" w:themeColor="text2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B13F9A" w:themeColor="text2"/>
          <w:sz w:val="24"/>
          <w:szCs w:val="24"/>
        </w:rPr>
        <w:t>-All the fundamentals</w:t>
      </w:r>
    </w:p>
    <w:p w14:paraId="4C2E97D6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b/>
          <w:bCs/>
          <w:color w:val="B13F9A" w:themeColor="text2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B13F9A" w:themeColor="text2"/>
          <w:sz w:val="24"/>
          <w:szCs w:val="24"/>
        </w:rPr>
        <w:t>-validation form</w:t>
      </w:r>
    </w:p>
    <w:p w14:paraId="3283BCEB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b/>
          <w:bCs/>
          <w:color w:val="B13F9A" w:themeColor="text2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B13F9A" w:themeColor="text2"/>
          <w:sz w:val="24"/>
          <w:szCs w:val="24"/>
        </w:rPr>
        <w:t>-verification</w:t>
      </w:r>
    </w:p>
    <w:p w14:paraId="02F3447D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b/>
          <w:bCs/>
          <w:color w:val="B13F9A" w:themeColor="text2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B13F9A" w:themeColor="text2"/>
          <w:sz w:val="24"/>
          <w:szCs w:val="24"/>
        </w:rPr>
        <w:t>-sliders</w:t>
      </w:r>
    </w:p>
    <w:p w14:paraId="49971CF7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b/>
          <w:bCs/>
          <w:color w:val="B13F9A" w:themeColor="text2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B13F9A" w:themeColor="text2"/>
          <w:sz w:val="24"/>
          <w:szCs w:val="24"/>
        </w:rPr>
        <w:t>-functionality to create pages and do action</w:t>
      </w:r>
    </w:p>
    <w:p w14:paraId="453F1A5B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b/>
          <w:bCs/>
          <w:color w:val="0000FF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FF"/>
          <w:sz w:val="24"/>
          <w:szCs w:val="24"/>
        </w:rPr>
        <w:t>Server side, we can learn</w:t>
      </w:r>
    </w:p>
    <w:p w14:paraId="20E2F1BF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b/>
          <w:bCs/>
          <w:color w:val="B13F9A" w:themeColor="text2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B13F9A" w:themeColor="text2"/>
          <w:sz w:val="24"/>
          <w:szCs w:val="24"/>
        </w:rPr>
        <w:t>Node js</w:t>
      </w:r>
    </w:p>
    <w:p w14:paraId="3D60FA50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b/>
          <w:bCs/>
          <w:color w:val="B13F9A" w:themeColor="text2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B13F9A" w:themeColor="text2"/>
          <w:sz w:val="24"/>
          <w:szCs w:val="24"/>
        </w:rPr>
        <w:t>Express Js</w:t>
      </w:r>
    </w:p>
    <w:p w14:paraId="4C6FA54E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b/>
          <w:bCs/>
          <w:color w:val="B13F9A" w:themeColor="text2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B13F9A" w:themeColor="text2"/>
          <w:sz w:val="24"/>
          <w:szCs w:val="24"/>
        </w:rPr>
        <w:t>Rest API</w:t>
      </w:r>
    </w:p>
    <w:p w14:paraId="72257DCB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b/>
          <w:bCs/>
          <w:color w:val="B13F9A" w:themeColor="text2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B13F9A" w:themeColor="text2"/>
          <w:sz w:val="24"/>
          <w:szCs w:val="24"/>
        </w:rPr>
        <w:t>Database</w:t>
      </w:r>
    </w:p>
    <w:p w14:paraId="2357DA7F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color w:val="002060"/>
          <w:sz w:val="24"/>
          <w:szCs w:val="24"/>
        </w:rPr>
      </w:pPr>
      <w:r>
        <w:rPr>
          <w:rFonts w:ascii="Times New Roman" w:eastAsia="SimSun" w:hAnsi="Times New Roman" w:cs="Times New Roman"/>
          <w:color w:val="002060"/>
          <w:sz w:val="24"/>
          <w:szCs w:val="24"/>
        </w:rPr>
        <w:t>History of JavaScript:</w:t>
      </w:r>
    </w:p>
    <w:p w14:paraId="7C65F673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-</w:t>
      </w:r>
      <w:proofErr w:type="gramStart"/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1995 ,</w:t>
      </w:r>
      <w:proofErr w:type="gramEnd"/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By a author called Brendan initiated javascript</w:t>
      </w:r>
    </w:p>
    <w:p w14:paraId="6EACA272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-Javascript first version 1.0</w:t>
      </w:r>
    </w:p>
    <w:p w14:paraId="6FE0D53D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color w:val="002060"/>
          <w:sz w:val="24"/>
          <w:szCs w:val="24"/>
        </w:rPr>
      </w:pPr>
      <w:r>
        <w:rPr>
          <w:rFonts w:ascii="Times New Roman" w:eastAsia="SimSun" w:hAnsi="Times New Roman" w:cs="Times New Roman"/>
          <w:color w:val="002060"/>
          <w:sz w:val="24"/>
          <w:szCs w:val="24"/>
        </w:rPr>
        <w:t>JavaScript Code Execution:</w:t>
      </w:r>
    </w:p>
    <w:p w14:paraId="1F617FAC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-External Js</w:t>
      </w:r>
    </w:p>
    <w:p w14:paraId="7A6B9C5C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-Internal Js</w:t>
      </w:r>
    </w:p>
    <w:p w14:paraId="0D5A5C14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-Inline Js</w:t>
      </w:r>
    </w:p>
    <w:p w14:paraId="5E8B190C" w14:textId="77777777" w:rsidR="00EA1485" w:rsidRDefault="00EA1485">
      <w:pPr>
        <w:tabs>
          <w:tab w:val="left" w:pos="312"/>
        </w:tabs>
        <w:ind w:firstLine="120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</w:p>
    <w:p w14:paraId="194CBA87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FF"/>
          <w:sz w:val="24"/>
          <w:szCs w:val="24"/>
        </w:rPr>
        <w:t>Console in JavaScript</w:t>
      </w:r>
    </w:p>
    <w:p w14:paraId="2F9C865D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-</w:t>
      </w:r>
      <w:proofErr w:type="gramStart"/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Client :</w:t>
      </w:r>
      <w:proofErr w:type="gramEnd"/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document.getElement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  <w:lang w:val="en-US"/>
        </w:rPr>
        <w:t>byId(‘’), document.write(‘’),document.querySelector(‘’)</w:t>
      </w:r>
    </w:p>
    <w:p w14:paraId="22DB75E7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-Server: </w:t>
      </w:r>
      <w:proofErr w:type="gramStart"/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console.log(</w:t>
      </w:r>
      <w:proofErr w:type="gramEnd"/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“Hello world”)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  <w:lang w:val="en-US"/>
        </w:rPr>
        <w:t>, alert(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“Hello world”)</w:t>
      </w:r>
    </w:p>
    <w:p w14:paraId="5846E9C5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lastRenderedPageBreak/>
        <w:t>JavaScript Versions</w:t>
      </w:r>
    </w:p>
    <w:p w14:paraId="33831604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-1995, v1.0</w:t>
      </w:r>
    </w:p>
    <w:p w14:paraId="46F05D10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-ECMA Script or Javascript v14.0(2023)</w:t>
      </w:r>
    </w:p>
    <w:p w14:paraId="0E2EFED7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color w:val="0000FF"/>
          <w:sz w:val="24"/>
          <w:szCs w:val="24"/>
        </w:rPr>
      </w:pPr>
      <w:r>
        <w:rPr>
          <w:rFonts w:ascii="Times New Roman" w:eastAsia="SimSun" w:hAnsi="Times New Roman" w:cs="Times New Roman"/>
          <w:color w:val="FF0000"/>
          <w:sz w:val="24"/>
          <w:szCs w:val="24"/>
        </w:rPr>
        <w:t>JavaScript Syntax</w:t>
      </w:r>
    </w:p>
    <w:p w14:paraId="3BF33148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color w:val="0000FF"/>
          <w:sz w:val="24"/>
          <w:szCs w:val="24"/>
        </w:rPr>
      </w:pPr>
      <w:r>
        <w:rPr>
          <w:rFonts w:ascii="Times New Roman" w:eastAsia="SimSun" w:hAnsi="Times New Roman" w:cs="Times New Roman"/>
          <w:color w:val="0000FF"/>
          <w:sz w:val="24"/>
          <w:szCs w:val="24"/>
        </w:rPr>
        <w:t>Home.html</w:t>
      </w:r>
    </w:p>
    <w:p w14:paraId="7BB67351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color w:val="0000FF"/>
          <w:sz w:val="24"/>
          <w:szCs w:val="24"/>
        </w:rPr>
      </w:pPr>
      <w:r>
        <w:rPr>
          <w:rFonts w:ascii="Times New Roman" w:eastAsia="SimSun" w:hAnsi="Times New Roman" w:cs="Times New Roman"/>
          <w:color w:val="0000FF"/>
          <w:sz w:val="24"/>
          <w:szCs w:val="24"/>
        </w:rPr>
        <w:t>&lt;html&gt;</w:t>
      </w:r>
    </w:p>
    <w:p w14:paraId="2172D44D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color w:val="0000FF"/>
          <w:sz w:val="24"/>
          <w:szCs w:val="24"/>
        </w:rPr>
      </w:pPr>
      <w:r>
        <w:rPr>
          <w:rFonts w:ascii="Times New Roman" w:eastAsia="SimSun" w:hAnsi="Times New Roman" w:cs="Times New Roman"/>
          <w:color w:val="0000FF"/>
          <w:sz w:val="24"/>
          <w:szCs w:val="24"/>
        </w:rPr>
        <w:t>&lt;head&gt;</w:t>
      </w:r>
    </w:p>
    <w:p w14:paraId="4D475AC6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color w:val="0000FF"/>
          <w:sz w:val="24"/>
          <w:szCs w:val="24"/>
        </w:rPr>
      </w:pPr>
      <w:r>
        <w:rPr>
          <w:rFonts w:ascii="Times New Roman" w:eastAsia="SimSun" w:hAnsi="Times New Roman" w:cs="Times New Roman"/>
          <w:color w:val="0000FF"/>
          <w:sz w:val="24"/>
          <w:szCs w:val="24"/>
        </w:rPr>
        <w:t>&lt;/head&gt;</w:t>
      </w:r>
    </w:p>
    <w:p w14:paraId="45723EBD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color w:val="0000FF"/>
          <w:sz w:val="24"/>
          <w:szCs w:val="24"/>
        </w:rPr>
      </w:pPr>
      <w:r>
        <w:rPr>
          <w:rFonts w:ascii="Times New Roman" w:eastAsia="SimSun" w:hAnsi="Times New Roman" w:cs="Times New Roman"/>
          <w:color w:val="0000FF"/>
          <w:sz w:val="24"/>
          <w:szCs w:val="24"/>
        </w:rPr>
        <w:t>&lt;body&gt;</w:t>
      </w:r>
    </w:p>
    <w:p w14:paraId="4ADDA636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color w:val="FF0000"/>
          <w:sz w:val="24"/>
          <w:szCs w:val="24"/>
        </w:rPr>
      </w:pPr>
      <w:r>
        <w:rPr>
          <w:rFonts w:ascii="Times New Roman" w:eastAsia="SimSun" w:hAnsi="Times New Roman" w:cs="Times New Roman"/>
          <w:color w:val="FF0000"/>
          <w:sz w:val="24"/>
          <w:szCs w:val="24"/>
        </w:rPr>
        <w:t>&lt;script&gt;</w:t>
      </w:r>
    </w:p>
    <w:p w14:paraId="343E3F62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color w:val="FF0000"/>
          <w:sz w:val="24"/>
          <w:szCs w:val="24"/>
        </w:rPr>
      </w:pPr>
      <w:proofErr w:type="gramStart"/>
      <w:r>
        <w:rPr>
          <w:rFonts w:ascii="Times New Roman" w:eastAsia="SimSun" w:hAnsi="Times New Roman" w:cs="Times New Roman"/>
          <w:color w:val="FF0000"/>
          <w:sz w:val="24"/>
          <w:szCs w:val="24"/>
        </w:rPr>
        <w:t>,.……….</w:t>
      </w:r>
      <w:proofErr w:type="gramEnd"/>
      <w:r>
        <w:rPr>
          <w:rFonts w:ascii="Times New Roman" w:eastAsia="SimSun" w:hAnsi="Times New Roman" w:cs="Times New Roman"/>
          <w:color w:val="FF0000"/>
          <w:sz w:val="24"/>
          <w:szCs w:val="24"/>
        </w:rPr>
        <w:t>script……</w:t>
      </w:r>
    </w:p>
    <w:p w14:paraId="53125D4E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color w:val="FF0000"/>
          <w:sz w:val="24"/>
          <w:szCs w:val="24"/>
        </w:rPr>
      </w:pPr>
      <w:r>
        <w:rPr>
          <w:rFonts w:ascii="Times New Roman" w:eastAsia="SimSun" w:hAnsi="Times New Roman" w:cs="Times New Roman"/>
          <w:color w:val="FF0000"/>
          <w:sz w:val="24"/>
          <w:szCs w:val="24"/>
        </w:rPr>
        <w:t>&lt;/script&gt;</w:t>
      </w:r>
    </w:p>
    <w:p w14:paraId="029256DA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color w:val="0000FF"/>
          <w:sz w:val="24"/>
          <w:szCs w:val="24"/>
        </w:rPr>
      </w:pPr>
      <w:r>
        <w:rPr>
          <w:rFonts w:ascii="Times New Roman" w:eastAsia="SimSun" w:hAnsi="Times New Roman" w:cs="Times New Roman"/>
          <w:color w:val="0000FF"/>
          <w:sz w:val="24"/>
          <w:szCs w:val="24"/>
        </w:rPr>
        <w:t>&lt;/body&gt;</w:t>
      </w:r>
    </w:p>
    <w:p w14:paraId="431A90AF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color w:val="0000FF"/>
          <w:sz w:val="24"/>
          <w:szCs w:val="24"/>
        </w:rPr>
      </w:pPr>
      <w:r>
        <w:rPr>
          <w:rFonts w:ascii="Times New Roman" w:eastAsia="SimSun" w:hAnsi="Times New Roman" w:cs="Times New Roman"/>
          <w:color w:val="0000FF"/>
          <w:sz w:val="24"/>
          <w:szCs w:val="24"/>
        </w:rPr>
        <w:t>&lt;/html&gt;</w:t>
      </w:r>
    </w:p>
    <w:p w14:paraId="6D2D58D9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JavaScript Comments</w:t>
      </w:r>
    </w:p>
    <w:p w14:paraId="7FB6746A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// - Single line comment</w:t>
      </w:r>
    </w:p>
    <w:p w14:paraId="159D02D1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color w:val="FF0000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/*….*/ =- multi-line comment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4381CC97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color w:val="FF0000"/>
          <w:sz w:val="24"/>
          <w:szCs w:val="24"/>
        </w:rPr>
      </w:pPr>
      <w:r>
        <w:rPr>
          <w:rFonts w:ascii="Times New Roman" w:eastAsia="SimSun" w:hAnsi="Times New Roman" w:cs="Times New Roman"/>
          <w:color w:val="FF0000"/>
          <w:sz w:val="24"/>
          <w:szCs w:val="24"/>
          <w:lang w:val="en-US"/>
        </w:rPr>
        <w:t>Scope</w:t>
      </w:r>
      <w:r>
        <w:rPr>
          <w:rFonts w:ascii="Times New Roman" w:eastAsia="SimSun" w:hAnsi="Times New Roman" w:cs="Times New Roman"/>
          <w:color w:val="FF0000"/>
          <w:sz w:val="24"/>
          <w:szCs w:val="24"/>
        </w:rPr>
        <w:t>:</w:t>
      </w:r>
    </w:p>
    <w:p w14:paraId="65928D54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color w:val="002060"/>
          <w:sz w:val="24"/>
          <w:szCs w:val="24"/>
        </w:rPr>
      </w:pPr>
      <w:r>
        <w:rPr>
          <w:rFonts w:ascii="Times New Roman" w:eastAsia="SimSun" w:hAnsi="Times New Roman" w:cs="Times New Roman"/>
          <w:color w:val="002060"/>
          <w:sz w:val="24"/>
          <w:szCs w:val="24"/>
        </w:rPr>
        <w:t>Hold data or memory location</w:t>
      </w:r>
    </w:p>
    <w:p w14:paraId="4244AC80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color w:val="002060"/>
          <w:sz w:val="24"/>
          <w:szCs w:val="24"/>
        </w:rPr>
      </w:pPr>
      <w:r>
        <w:rPr>
          <w:rFonts w:ascii="Times New Roman" w:eastAsia="SimSun" w:hAnsi="Times New Roman" w:cs="Times New Roman"/>
          <w:color w:val="0000FF"/>
          <w:sz w:val="24"/>
          <w:szCs w:val="24"/>
        </w:rPr>
        <w:t>Var</w:t>
      </w:r>
      <w:r>
        <w:rPr>
          <w:rFonts w:ascii="Times New Roman" w:eastAsia="SimSu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SimSun" w:hAnsi="Times New Roman" w:cs="Times New Roman"/>
          <w:color w:val="002060"/>
          <w:sz w:val="24"/>
          <w:szCs w:val="24"/>
        </w:rPr>
        <w:t xml:space="preserve"> Basic variable declaration</w:t>
      </w:r>
    </w:p>
    <w:p w14:paraId="5F9A944C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color w:val="FF0000"/>
          <w:sz w:val="24"/>
          <w:szCs w:val="24"/>
        </w:rPr>
      </w:pPr>
      <w:r>
        <w:rPr>
          <w:rFonts w:ascii="Times New Roman" w:eastAsia="SimSun" w:hAnsi="Times New Roman" w:cs="Times New Roman"/>
          <w:color w:val="0000FF"/>
          <w:sz w:val="24"/>
          <w:szCs w:val="24"/>
        </w:rPr>
        <w:t>Let</w:t>
      </w:r>
      <w:r>
        <w:rPr>
          <w:rFonts w:ascii="Times New Roman" w:eastAsia="SimSu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SimSun" w:hAnsi="Times New Roman" w:cs="Times New Roman"/>
          <w:color w:val="002060"/>
          <w:sz w:val="24"/>
          <w:szCs w:val="24"/>
        </w:rPr>
        <w:t>Allow variable name to declared only once</w:t>
      </w:r>
    </w:p>
    <w:p w14:paraId="483813BB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color w:val="002060"/>
          <w:sz w:val="24"/>
          <w:szCs w:val="24"/>
        </w:rPr>
      </w:pPr>
      <w:r>
        <w:rPr>
          <w:rFonts w:ascii="Times New Roman" w:eastAsia="SimSun" w:hAnsi="Times New Roman" w:cs="Times New Roman"/>
          <w:color w:val="0000FF"/>
          <w:sz w:val="24"/>
          <w:szCs w:val="24"/>
        </w:rPr>
        <w:t>Const</w:t>
      </w:r>
      <w:r>
        <w:rPr>
          <w:rFonts w:ascii="Times New Roman" w:eastAsia="SimSu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SimSun" w:hAnsi="Times New Roman" w:cs="Times New Roman"/>
          <w:color w:val="002060"/>
          <w:sz w:val="24"/>
          <w:szCs w:val="24"/>
        </w:rPr>
        <w:t>Constant variable, it cannot be changed</w:t>
      </w:r>
    </w:p>
    <w:p w14:paraId="2A59CAE5" w14:textId="77777777" w:rsidR="00EA1485" w:rsidRDefault="003021BF">
      <w:pPr>
        <w:ind w:firstLine="110"/>
        <w:rPr>
          <w:b/>
          <w:color w:val="FF4B4B"/>
          <w:lang w:val="en-US"/>
        </w:rPr>
      </w:pPr>
      <w:proofErr w:type="gramStart"/>
      <w:r>
        <w:rPr>
          <w:b/>
          <w:color w:val="FF4B4B"/>
          <w:lang w:val="en-US"/>
        </w:rPr>
        <w:t>DOM(</w:t>
      </w:r>
      <w:proofErr w:type="gramEnd"/>
      <w:r>
        <w:rPr>
          <w:b/>
          <w:color w:val="FF4B4B"/>
          <w:lang w:val="en-US"/>
        </w:rPr>
        <w:t>Document Object Model):</w:t>
      </w:r>
    </w:p>
    <w:p w14:paraId="51C9847D" w14:textId="77777777" w:rsidR="00EA1485" w:rsidRDefault="003021BF">
      <w:pPr>
        <w:pStyle w:val="ListParagraph"/>
        <w:numPr>
          <w:ilvl w:val="0"/>
          <w:numId w:val="1"/>
        </w:numPr>
        <w:ind w:firstLine="110"/>
      </w:pPr>
      <w:r>
        <w:rPr>
          <w:lang w:val="en-US"/>
        </w:rPr>
        <w:t>It is a programming interface that represents the structure of an HTML document and allows you to interact with and manipulate the documents content, structure and style.</w:t>
      </w:r>
    </w:p>
    <w:p w14:paraId="3AEC8C52" w14:textId="77777777" w:rsidR="00EA1485" w:rsidRDefault="003021BF">
      <w:pPr>
        <w:pStyle w:val="ListParagraph"/>
        <w:numPr>
          <w:ilvl w:val="0"/>
          <w:numId w:val="1"/>
        </w:numPr>
        <w:ind w:firstLine="110"/>
      </w:pPr>
      <w:r>
        <w:rPr>
          <w:lang w:val="en-US"/>
        </w:rPr>
        <w:t>The document Object represents the whole html document.</w:t>
      </w:r>
    </w:p>
    <w:p w14:paraId="1FD0089F" w14:textId="77777777" w:rsidR="00EA1485" w:rsidRDefault="003021BF">
      <w:pPr>
        <w:pStyle w:val="ListParagraph"/>
        <w:numPr>
          <w:ilvl w:val="0"/>
          <w:numId w:val="1"/>
        </w:numPr>
        <w:ind w:firstLine="110"/>
      </w:pPr>
      <w:r>
        <w:rPr>
          <w:lang w:val="en-US"/>
        </w:rPr>
        <w:t xml:space="preserve">When html document is loaded in the browser, </w:t>
      </w:r>
      <w:proofErr w:type="gramStart"/>
      <w:r>
        <w:rPr>
          <w:lang w:val="en-US"/>
        </w:rPr>
        <w:t>It</w:t>
      </w:r>
      <w:proofErr w:type="gramEnd"/>
      <w:r>
        <w:rPr>
          <w:lang w:val="en-US"/>
        </w:rPr>
        <w:t xml:space="preserve"> becomes a document object.</w:t>
      </w:r>
    </w:p>
    <w:p w14:paraId="0AE785A5" w14:textId="77777777" w:rsidR="00EA1485" w:rsidRDefault="003021BF">
      <w:pPr>
        <w:pStyle w:val="ListParagraph"/>
        <w:numPr>
          <w:ilvl w:val="0"/>
          <w:numId w:val="1"/>
        </w:numPr>
        <w:ind w:firstLine="110"/>
      </w:pPr>
      <w:r>
        <w:rPr>
          <w:lang w:val="en-US"/>
        </w:rPr>
        <w:t>It is the root element that represents the html document.</w:t>
      </w:r>
    </w:p>
    <w:p w14:paraId="6EFEC229" w14:textId="77777777" w:rsidR="00EA1485" w:rsidRDefault="003021BF">
      <w:pPr>
        <w:pStyle w:val="ListParagraph"/>
        <w:numPr>
          <w:ilvl w:val="0"/>
          <w:numId w:val="1"/>
        </w:numPr>
        <w:ind w:firstLine="110"/>
      </w:pPr>
      <w:r>
        <w:rPr>
          <w:lang w:val="en-US"/>
        </w:rPr>
        <w:t xml:space="preserve">It has </w:t>
      </w:r>
      <w:r>
        <w:rPr>
          <w:u w:val="single"/>
          <w:lang w:val="en-US"/>
        </w:rPr>
        <w:t>properties</w:t>
      </w:r>
      <w:r>
        <w:rPr>
          <w:lang w:val="en-US"/>
        </w:rPr>
        <w:t xml:space="preserve"> and </w:t>
      </w:r>
      <w:r>
        <w:rPr>
          <w:u w:val="single"/>
          <w:lang w:val="en-US"/>
        </w:rPr>
        <w:t>methods</w:t>
      </w:r>
      <w:r>
        <w:rPr>
          <w:lang w:val="en-US"/>
        </w:rPr>
        <w:t>. By the help of this, we can add dynamic content to our web page.</w:t>
      </w:r>
    </w:p>
    <w:p w14:paraId="3E6B9A14" w14:textId="77777777" w:rsidR="00EA1485" w:rsidRDefault="003021BF">
      <w:pPr>
        <w:pStyle w:val="ListParagraph"/>
        <w:numPr>
          <w:ilvl w:val="0"/>
          <w:numId w:val="1"/>
        </w:numPr>
        <w:ind w:firstLine="110"/>
      </w:pPr>
      <w:r>
        <w:rPr>
          <w:lang w:val="en-US"/>
        </w:rPr>
        <w:t>window.document</w:t>
      </w:r>
      <w:r>
        <w:rPr>
          <w:lang w:val="en-US"/>
        </w:rPr>
        <w:sym w:font="Wingdings" w:char="F0E0"/>
      </w:r>
      <w:r>
        <w:rPr>
          <w:lang w:val="en-US"/>
        </w:rPr>
        <w:t xml:space="preserve"> is same as </w:t>
      </w:r>
      <w:r>
        <w:rPr>
          <w:lang w:val="en-US"/>
        </w:rPr>
        <w:sym w:font="Wingdings" w:char="F0E0"/>
      </w:r>
      <w:r>
        <w:rPr>
          <w:lang w:val="en-US"/>
        </w:rPr>
        <w:t>document</w:t>
      </w:r>
    </w:p>
    <w:p w14:paraId="4102BC6B" w14:textId="77777777" w:rsidR="00EA1485" w:rsidRDefault="003021BF">
      <w:pPr>
        <w:ind w:left="360" w:firstLine="120"/>
        <w:rPr>
          <w:b/>
          <w:color w:val="FF4B4B"/>
          <w:sz w:val="24"/>
        </w:rPr>
      </w:pPr>
      <w:r>
        <w:rPr>
          <w:b/>
          <w:color w:val="FF4B4B"/>
          <w:sz w:val="24"/>
        </w:rPr>
        <w:t>Methods of document object:</w:t>
      </w:r>
    </w:p>
    <w:p w14:paraId="210335D5" w14:textId="77777777" w:rsidR="00EA1485" w:rsidRDefault="003021BF">
      <w:pPr>
        <w:pStyle w:val="ListParagraph"/>
        <w:numPr>
          <w:ilvl w:val="0"/>
          <w:numId w:val="2"/>
        </w:numPr>
        <w:ind w:firstLine="110"/>
      </w:pPr>
      <w:r>
        <w:lastRenderedPageBreak/>
        <w:t>We can access and change the contents of document by its methods.</w:t>
      </w:r>
    </w:p>
    <w:p w14:paraId="1334E182" w14:textId="77777777" w:rsidR="00EA1485" w:rsidRDefault="003021BF">
      <w:pPr>
        <w:pStyle w:val="ListParagraph"/>
        <w:numPr>
          <w:ilvl w:val="1"/>
          <w:numId w:val="3"/>
        </w:numPr>
        <w:ind w:firstLine="110"/>
      </w:pPr>
      <w:r>
        <w:t>write(“string”)</w:t>
      </w:r>
    </w:p>
    <w:p w14:paraId="6EBBE362" w14:textId="77777777" w:rsidR="00EA1485" w:rsidRDefault="003021BF">
      <w:pPr>
        <w:pStyle w:val="ListParagraph"/>
        <w:numPr>
          <w:ilvl w:val="1"/>
          <w:numId w:val="3"/>
        </w:numPr>
        <w:ind w:firstLine="110"/>
      </w:pPr>
      <w:r>
        <w:t>writeln(“string”)</w:t>
      </w:r>
    </w:p>
    <w:p w14:paraId="390F186B" w14:textId="77777777" w:rsidR="00EA1485" w:rsidRDefault="003021BF">
      <w:pPr>
        <w:pStyle w:val="ListParagraph"/>
        <w:numPr>
          <w:ilvl w:val="1"/>
          <w:numId w:val="3"/>
        </w:numPr>
        <w:ind w:firstLine="110"/>
      </w:pPr>
      <w:r>
        <w:t>getElementById()</w:t>
      </w:r>
    </w:p>
    <w:p w14:paraId="1328976B" w14:textId="77777777" w:rsidR="00EA1485" w:rsidRDefault="003021BF">
      <w:pPr>
        <w:pStyle w:val="ListParagraph"/>
        <w:numPr>
          <w:ilvl w:val="1"/>
          <w:numId w:val="3"/>
        </w:numPr>
        <w:ind w:firstLine="110"/>
      </w:pPr>
      <w:r>
        <w:t>getElementByName()</w:t>
      </w:r>
    </w:p>
    <w:p w14:paraId="17458F7B" w14:textId="77777777" w:rsidR="00EA1485" w:rsidRDefault="003021BF">
      <w:pPr>
        <w:pStyle w:val="ListParagraph"/>
        <w:numPr>
          <w:ilvl w:val="1"/>
          <w:numId w:val="3"/>
        </w:numPr>
        <w:ind w:firstLine="110"/>
      </w:pPr>
      <w:r>
        <w:t>getElementByTagName()</w:t>
      </w:r>
    </w:p>
    <w:p w14:paraId="629E3095" w14:textId="77777777" w:rsidR="00EA1485" w:rsidRDefault="003021BF">
      <w:pPr>
        <w:pStyle w:val="ListParagraph"/>
        <w:numPr>
          <w:ilvl w:val="1"/>
          <w:numId w:val="3"/>
        </w:numPr>
        <w:ind w:firstLine="110"/>
      </w:pPr>
      <w:r>
        <w:t>getElementByClassName()</w:t>
      </w:r>
    </w:p>
    <w:p w14:paraId="69BAA83B" w14:textId="77777777" w:rsidR="00EA1485" w:rsidRDefault="003021BF">
      <w:pPr>
        <w:pStyle w:val="ListParagraph"/>
        <w:numPr>
          <w:ilvl w:val="1"/>
          <w:numId w:val="3"/>
        </w:numPr>
        <w:ind w:firstLine="110"/>
      </w:pPr>
      <w:r>
        <w:t>queryselector()</w:t>
      </w:r>
    </w:p>
    <w:p w14:paraId="38D4D30C" w14:textId="77777777" w:rsidR="00EA1485" w:rsidRDefault="003021BF">
      <w:pPr>
        <w:ind w:firstLine="120"/>
        <w:rPr>
          <w:b/>
          <w:color w:val="FF4B4B"/>
          <w:sz w:val="24"/>
          <w:lang w:val="en-US"/>
        </w:rPr>
      </w:pPr>
      <w:r>
        <w:rPr>
          <w:b/>
          <w:color w:val="FF4B4B"/>
          <w:sz w:val="24"/>
          <w:lang w:val="en-US"/>
        </w:rPr>
        <w:t>innerHTML property:</w:t>
      </w:r>
    </w:p>
    <w:p w14:paraId="57B1579D" w14:textId="77777777" w:rsidR="00EA1485" w:rsidRDefault="003021BF">
      <w:pPr>
        <w:pStyle w:val="ListParagraph"/>
        <w:numPr>
          <w:ilvl w:val="0"/>
          <w:numId w:val="2"/>
        </w:numPr>
        <w:ind w:firstLine="110"/>
        <w:rPr>
          <w:lang w:val="en-US"/>
        </w:rPr>
      </w:pPr>
      <w:r>
        <w:rPr>
          <w:lang w:val="en-US"/>
        </w:rPr>
        <w:t>It can be used to write the dynamic html on the html document.</w:t>
      </w:r>
    </w:p>
    <w:p w14:paraId="497AFD39" w14:textId="77777777" w:rsidR="00EA1485" w:rsidRDefault="003021BF">
      <w:pPr>
        <w:pStyle w:val="ListParagraph"/>
        <w:numPr>
          <w:ilvl w:val="0"/>
          <w:numId w:val="2"/>
        </w:numPr>
        <w:ind w:firstLine="110"/>
        <w:rPr>
          <w:lang w:val="en-US"/>
        </w:rPr>
      </w:pPr>
      <w:r>
        <w:rPr>
          <w:lang w:val="en-US"/>
        </w:rPr>
        <w:t>It is used mostly in the web pages to generate dynamic html such as registration form, comment form, links etc.</w:t>
      </w:r>
    </w:p>
    <w:p w14:paraId="0E514FB9" w14:textId="77777777" w:rsidR="00EA1485" w:rsidRDefault="003021BF">
      <w:pPr>
        <w:ind w:firstLine="201"/>
        <w:jc w:val="center"/>
        <w:rPr>
          <w:b/>
          <w:color w:val="842F73" w:themeColor="text2" w:themeShade="BF"/>
          <w:sz w:val="40"/>
          <w:szCs w:val="40"/>
          <w:lang w:val="en-US"/>
        </w:rPr>
      </w:pPr>
      <w:r>
        <w:rPr>
          <w:b/>
          <w:color w:val="842F73" w:themeColor="text2" w:themeShade="BF"/>
          <w:sz w:val="40"/>
          <w:szCs w:val="40"/>
          <w:lang w:val="en-US"/>
        </w:rPr>
        <w:t>HTML DOM</w:t>
      </w:r>
    </w:p>
    <w:p w14:paraId="606C21C7" w14:textId="77777777" w:rsidR="00EA1485" w:rsidRDefault="003021BF">
      <w:pPr>
        <w:ind w:firstLine="110"/>
        <w:rPr>
          <w:b/>
        </w:rPr>
      </w:pPr>
      <w:r>
        <w:rPr>
          <w:b/>
        </w:rPr>
        <w:t>Ex</w:t>
      </w:r>
      <w:proofErr w:type="gramStart"/>
      <w:r>
        <w:rPr>
          <w:b/>
        </w:rPr>
        <w:t>:idname</w:t>
      </w:r>
      <w:proofErr w:type="gramEnd"/>
      <w:r>
        <w:rPr>
          <w:b/>
        </w:rPr>
        <w:sym w:font="Wingdings" w:char="F0E0"/>
      </w:r>
      <w:r>
        <w:rPr>
          <w:b/>
        </w:rPr>
        <w:t>getElementById(‘idname’)</w:t>
      </w:r>
    </w:p>
    <w:p w14:paraId="2F58CAA0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&lt;!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DOCTYPE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7C623536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html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lang</w:t>
      </w:r>
      <w:r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"en"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5EA057B2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485123E7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  <w:t>Document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6BDB1F65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505054A9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h1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id</w:t>
      </w:r>
      <w:r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"a"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  <w:t>Hello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h1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34CCB1AF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2BC95BB2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66CF7C53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       </w:t>
      </w:r>
      <w:proofErr w:type="gramStart"/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document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5"/>
          <w:szCs w:val="25"/>
          <w:lang w:eastAsia="en-IN"/>
        </w:rPr>
        <w:t>getElementById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"a"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).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innerHTML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"Yoga"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;</w:t>
      </w:r>
    </w:p>
    <w:p w14:paraId="40E172FD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240530E6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7631AAFD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6A799808" w14:textId="77777777" w:rsidR="00EA1485" w:rsidRDefault="00EA1485">
      <w:pPr>
        <w:ind w:firstLine="110"/>
      </w:pPr>
    </w:p>
    <w:p w14:paraId="55CA48F1" w14:textId="77777777" w:rsidR="00EA1485" w:rsidRDefault="003021BF">
      <w:pPr>
        <w:ind w:firstLine="110"/>
        <w:rPr>
          <w:b/>
        </w:rPr>
      </w:pPr>
      <w:r>
        <w:rPr>
          <w:b/>
        </w:rPr>
        <w:t>Ex: classname</w:t>
      </w:r>
      <w:r>
        <w:rPr>
          <w:b/>
        </w:rPr>
        <w:sym w:font="Wingdings" w:char="F0E0"/>
      </w:r>
      <w:proofErr w:type="gramStart"/>
      <w:r>
        <w:rPr>
          <w:b/>
        </w:rPr>
        <w:t>queryselector(</w:t>
      </w:r>
      <w:proofErr w:type="gramEnd"/>
      <w:r>
        <w:rPr>
          <w:b/>
        </w:rPr>
        <w:t>‘.classname’)</w:t>
      </w:r>
    </w:p>
    <w:p w14:paraId="4C5D1DD1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&lt;!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DOCTYPE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2B4DB3B8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html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lang</w:t>
      </w:r>
      <w:r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"en"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5EF456AF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5EAE644B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  <w:t>Document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634A8096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3C33F78C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h1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"a"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  <w:t>Hello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h1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30AC95C5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67FA6D39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0D3D0890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       </w:t>
      </w:r>
      <w:proofErr w:type="gramStart"/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document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5"/>
          <w:szCs w:val="25"/>
          <w:lang w:eastAsia="en-IN"/>
        </w:rPr>
        <w:t>querySelector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'.a'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).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innerHTML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"Yoga"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;</w:t>
      </w:r>
    </w:p>
    <w:p w14:paraId="797E4284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7BCAC9B8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2DA99D25" w14:textId="77777777" w:rsidR="00EA1485" w:rsidRDefault="003021BF">
      <w:pPr>
        <w:shd w:val="clear" w:color="auto" w:fill="1F1F1F"/>
        <w:spacing w:after="0" w:line="330" w:lineRule="atLeast"/>
        <w:ind w:firstLine="125"/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5EFE4D4F" w14:textId="77777777" w:rsidR="00EA1485" w:rsidRDefault="003021BF">
      <w:pPr>
        <w:ind w:firstLine="201"/>
        <w:jc w:val="center"/>
        <w:rPr>
          <w:b/>
          <w:color w:val="842F73" w:themeColor="text2" w:themeShade="BF"/>
        </w:rPr>
      </w:pPr>
      <w:r>
        <w:rPr>
          <w:b/>
          <w:color w:val="842F73" w:themeColor="text2" w:themeShade="BF"/>
          <w:sz w:val="40"/>
          <w:szCs w:val="40"/>
        </w:rPr>
        <w:lastRenderedPageBreak/>
        <w:t>CSS DOM(Style)</w:t>
      </w:r>
    </w:p>
    <w:p w14:paraId="5CE8CABB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B64B83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7BC9CB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F9251F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11EED3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040951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E63B39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Hello Yoga!</w:t>
      </w:r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,How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are you today?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7AC889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Yoga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6BE68A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fb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()"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Click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7833DE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6AAF86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fb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proofErr w:type="gramEnd"/>
    </w:p>
    <w:p w14:paraId="00DCACD5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{</w:t>
      </w:r>
    </w:p>
    <w:p w14:paraId="2CDF1250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"red"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4CE63FB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</w:t>
      </w:r>
    </w:p>
    <w:p w14:paraId="7CDE35C9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C25EE8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BFEEAF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34618E" w14:textId="77777777" w:rsidR="00EA1485" w:rsidRDefault="00EA1485">
      <w:pPr>
        <w:tabs>
          <w:tab w:val="left" w:pos="312"/>
        </w:tabs>
        <w:ind w:firstLine="120"/>
        <w:rPr>
          <w:rFonts w:ascii="Times New Roman" w:eastAsia="SimSun" w:hAnsi="Times New Roman" w:cs="Times New Roman"/>
          <w:color w:val="002060"/>
          <w:sz w:val="24"/>
          <w:szCs w:val="24"/>
        </w:rPr>
      </w:pPr>
    </w:p>
    <w:p w14:paraId="2C8F3DFC" w14:textId="77777777" w:rsidR="00EA1485" w:rsidRDefault="003021BF">
      <w:pPr>
        <w:tabs>
          <w:tab w:val="left" w:pos="312"/>
        </w:tabs>
        <w:ind w:firstLine="160"/>
        <w:rPr>
          <w:rFonts w:ascii="Times New Roman" w:eastAsia="SimSun" w:hAnsi="Times New Roman" w:cs="Times New Roman"/>
          <w:color w:val="0000FF"/>
          <w:sz w:val="32"/>
          <w:szCs w:val="32"/>
        </w:rPr>
      </w:pPr>
      <w:r>
        <w:rPr>
          <w:rFonts w:ascii="Times New Roman" w:eastAsia="SimSun" w:hAnsi="Times New Roman" w:cs="Times New Roman"/>
          <w:color w:val="0000FF"/>
          <w:sz w:val="32"/>
          <w:szCs w:val="32"/>
        </w:rPr>
        <w:t>JavaScript data types:</w:t>
      </w:r>
    </w:p>
    <w:p w14:paraId="0E49BC46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-Collection of different type of data</w:t>
      </w:r>
    </w:p>
    <w:p w14:paraId="3DC88719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Primitive:</w:t>
      </w:r>
    </w:p>
    <w:p w14:paraId="50F3905D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-Number data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type(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>int,float)</w:t>
      </w:r>
    </w:p>
    <w:p w14:paraId="2AF62829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-String</w:t>
      </w:r>
    </w:p>
    <w:p w14:paraId="406F87B5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-Boolean</w:t>
      </w:r>
    </w:p>
    <w:p w14:paraId="11B60A4A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-Null</w:t>
      </w:r>
    </w:p>
    <w:p w14:paraId="0FB58311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-Symbol/Bigint</w:t>
      </w:r>
    </w:p>
    <w:p w14:paraId="4171CFE9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41E1FB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8726D5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E9B29D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7606D4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F0CC07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D020A7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818708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//Datatypes</w:t>
      </w:r>
    </w:p>
    <w:p w14:paraId="6C25E1A5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let a=10;</w:t>
      </w:r>
    </w:p>
    <w:p w14:paraId="044E6970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document.write(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typeof(a)+"&lt;br&gt;");</w:t>
      </w:r>
    </w:p>
    <w:p w14:paraId="4F2F8FC7" w14:textId="77777777" w:rsidR="00EA1485" w:rsidRDefault="00EA1485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EABB7EE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let a1='hi';</w:t>
      </w:r>
    </w:p>
    <w:p w14:paraId="4CBC2237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document.write(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typeof(a1)+"&lt;br&gt;");</w:t>
      </w:r>
    </w:p>
    <w:p w14:paraId="68798274" w14:textId="77777777" w:rsidR="00EA1485" w:rsidRDefault="00EA1485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88E7A41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let a2=true;</w:t>
      </w:r>
    </w:p>
    <w:p w14:paraId="2CF4C87C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document.write(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typeof(a2)+"&lt;br&gt;");</w:t>
      </w:r>
    </w:p>
    <w:p w14:paraId="45BC11B7" w14:textId="77777777" w:rsidR="00EA1485" w:rsidRDefault="00EA1485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B007D0F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let a3;</w:t>
      </w:r>
    </w:p>
    <w:p w14:paraId="3CCA91A6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document.write(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typeof(a3)+"&lt;br&gt;");</w:t>
      </w:r>
    </w:p>
    <w:p w14:paraId="4242680B" w14:textId="77777777" w:rsidR="00EA1485" w:rsidRDefault="00EA1485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89E4691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let a4=null;</w:t>
      </w:r>
    </w:p>
    <w:p w14:paraId="3B05D09D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document.write(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typeof(a4)+"&lt;br&gt;");</w:t>
      </w:r>
    </w:p>
    <w:p w14:paraId="6920E9C1" w14:textId="77777777" w:rsidR="00EA1485" w:rsidRDefault="00EA1485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EB47F56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let a5=1258734567n;</w:t>
      </w:r>
    </w:p>
    <w:p w14:paraId="5D85C122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document.write(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typeof(a5)+"&lt;br&gt;");</w:t>
      </w:r>
    </w:p>
    <w:p w14:paraId="6F4F2CB6" w14:textId="77777777" w:rsidR="00EA1485" w:rsidRDefault="00EA1485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B732985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let a6=Symbol("a");</w:t>
      </w:r>
    </w:p>
    <w:p w14:paraId="1C0CA045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let a7=Symbol("a");</w:t>
      </w:r>
    </w:p>
    <w:p w14:paraId="2B6D3F73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document.write(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typeof(a6)+"&lt;br&gt;");</w:t>
      </w:r>
    </w:p>
    <w:p w14:paraId="1927E417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</w:p>
    <w:p w14:paraId="2A65FA82" w14:textId="77777777" w:rsidR="00EA1485" w:rsidRDefault="00EA1485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54810E4" w14:textId="77777777" w:rsidR="00EA1485" w:rsidRDefault="00EA1485">
      <w:pPr>
        <w:tabs>
          <w:tab w:val="left" w:pos="312"/>
        </w:tabs>
        <w:ind w:firstLine="120"/>
        <w:rPr>
          <w:rFonts w:ascii="Times New Roman" w:eastAsia="SimSun" w:hAnsi="Times New Roman" w:cs="Times New Roman"/>
          <w:color w:val="002060"/>
          <w:sz w:val="24"/>
          <w:szCs w:val="24"/>
        </w:rPr>
      </w:pPr>
    </w:p>
    <w:p w14:paraId="58BCAF20" w14:textId="77777777" w:rsidR="00EA1485" w:rsidRDefault="003021BF">
      <w:pPr>
        <w:numPr>
          <w:ilvl w:val="254"/>
          <w:numId w:val="0"/>
        </w:numPr>
        <w:spacing w:line="360" w:lineRule="auto"/>
        <w:ind w:firstLineChars="50" w:firstLine="120"/>
        <w:rPr>
          <w:rFonts w:ascii="Times New Roman" w:eastAsia="SimSun" w:hAnsi="Times New Roman" w:cs="Times New Roman"/>
          <w:color w:val="FF0000"/>
          <w:sz w:val="24"/>
          <w:szCs w:val="24"/>
        </w:rPr>
      </w:pPr>
      <w:r>
        <w:rPr>
          <w:rFonts w:ascii="Times New Roman" w:eastAsia="SimSun" w:hAnsi="Times New Roman" w:cs="Times New Roman"/>
          <w:color w:val="FF0000"/>
          <w:sz w:val="24"/>
          <w:szCs w:val="24"/>
        </w:rPr>
        <w:t>JS Expression and Operators</w:t>
      </w:r>
    </w:p>
    <w:p w14:paraId="59975695" w14:textId="77777777" w:rsidR="00EA1485" w:rsidRDefault="003021BF">
      <w:pPr>
        <w:numPr>
          <w:ilvl w:val="254"/>
          <w:numId w:val="0"/>
        </w:numPr>
        <w:spacing w:line="360" w:lineRule="auto"/>
        <w:ind w:firstLineChars="50" w:firstLine="120"/>
        <w:rPr>
          <w:rFonts w:ascii="Times New Roman" w:eastAsia="SimSun" w:hAnsi="Times New Roman" w:cs="Times New Roman"/>
          <w:color w:val="FF0000"/>
          <w:sz w:val="24"/>
          <w:szCs w:val="24"/>
        </w:rPr>
      </w:pPr>
      <w:r>
        <w:rPr>
          <w:rFonts w:ascii="Times New Roman" w:eastAsia="SimSun" w:hAnsi="Times New Roman" w:cs="Times New Roman"/>
          <w:color w:val="FF0000"/>
          <w:sz w:val="24"/>
          <w:szCs w:val="24"/>
        </w:rPr>
        <w:t>-Perform some operation</w:t>
      </w:r>
    </w:p>
    <w:p w14:paraId="1DE18AEA" w14:textId="77777777" w:rsidR="00EA1485" w:rsidRDefault="003021BF">
      <w:pPr>
        <w:spacing w:line="360" w:lineRule="auto"/>
        <w:ind w:firstLine="120"/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</w:pPr>
      <w:r>
        <w:rPr>
          <w:rFonts w:ascii="Times New Roman" w:eastAsia="SimSun" w:hAnsi="Times New Roman" w:cs="Times New Roman"/>
          <w:color w:val="FF0000"/>
          <w:sz w:val="24"/>
          <w:szCs w:val="24"/>
        </w:rPr>
        <w:t>Arithmetic Operator: Maths related operator add</w:t>
      </w:r>
      <w:proofErr w:type="gramStart"/>
      <w:r>
        <w:rPr>
          <w:rFonts w:ascii="Times New Roman" w:eastAsia="SimSun" w:hAnsi="Times New Roman" w:cs="Times New Roman"/>
          <w:color w:val="FF0000"/>
          <w:sz w:val="24"/>
          <w:szCs w:val="24"/>
        </w:rPr>
        <w:t>,sub,mul,div</w:t>
      </w:r>
      <w:proofErr w:type="gramEnd"/>
      <w:r>
        <w:rPr>
          <w:rFonts w:ascii="Times New Roman" w:eastAsia="SimSun" w:hAnsi="Times New Roman" w:cs="Times New Roman"/>
          <w:color w:val="FF0000"/>
          <w:sz w:val="24"/>
          <w:szCs w:val="24"/>
        </w:rPr>
        <w:t>,….</w:t>
      </w:r>
    </w:p>
    <w:p w14:paraId="709B055A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06293F71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90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77737B55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reshma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85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244F6F4E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rezult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+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reshma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166DCDE4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"Output is:"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+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rezult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0D807368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13D80C83" w14:textId="77777777" w:rsidR="00EA1485" w:rsidRDefault="00EA1485">
      <w:pPr>
        <w:spacing w:line="360" w:lineRule="auto"/>
        <w:ind w:firstLine="120"/>
        <w:rPr>
          <w:rFonts w:ascii="Times New Roman" w:eastAsia="SimSun" w:hAnsi="Times New Roman" w:cs="Times New Roman"/>
          <w:color w:val="FF0000"/>
          <w:sz w:val="24"/>
          <w:szCs w:val="24"/>
          <w:highlight w:val="yellow"/>
        </w:rPr>
      </w:pPr>
    </w:p>
    <w:p w14:paraId="6264CC1D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4FF75C29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90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5F9772C0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reshma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85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501A1221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rezult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-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reshma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133668CA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"Output is:"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+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rezult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295EB6F8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319E1AAA" w14:textId="77777777" w:rsidR="00EA1485" w:rsidRDefault="00EA1485">
      <w:pPr>
        <w:spacing w:line="360" w:lineRule="auto"/>
        <w:ind w:firstLine="120"/>
        <w:rPr>
          <w:rFonts w:ascii="Times New Roman" w:eastAsia="SimSun" w:hAnsi="Times New Roman" w:cs="Times New Roman"/>
          <w:color w:val="FF0000"/>
          <w:sz w:val="24"/>
          <w:szCs w:val="24"/>
          <w:highlight w:val="yellow"/>
        </w:rPr>
      </w:pPr>
    </w:p>
    <w:p w14:paraId="1971CC0B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lastRenderedPageBreak/>
        <w:t> 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3DAD8522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90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44D9399A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reshma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85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5C839106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rezult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*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reshma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3E5F8958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"Output is:"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+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rezult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7224B99A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05F13179" w14:textId="77777777" w:rsidR="00EA1485" w:rsidRDefault="00EA1485">
      <w:pPr>
        <w:spacing w:line="360" w:lineRule="auto"/>
        <w:ind w:firstLine="120"/>
        <w:rPr>
          <w:rFonts w:ascii="Times New Roman" w:eastAsia="SimSun" w:hAnsi="Times New Roman" w:cs="Times New Roman"/>
          <w:color w:val="FF0000"/>
          <w:sz w:val="24"/>
          <w:szCs w:val="24"/>
          <w:highlight w:val="yellow"/>
        </w:rPr>
      </w:pPr>
    </w:p>
    <w:p w14:paraId="1103B16C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55BA3421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90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636EC328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reshma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85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2B41C853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rezult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/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reshma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15AED61F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"Output is:"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+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rezult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6F591F0D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490933FA" w14:textId="77777777" w:rsidR="00EA1485" w:rsidRDefault="00EA1485">
      <w:pPr>
        <w:spacing w:line="360" w:lineRule="auto"/>
        <w:ind w:firstLine="120"/>
        <w:rPr>
          <w:rFonts w:ascii="Times New Roman" w:eastAsia="SimSun" w:hAnsi="Times New Roman" w:cs="Times New Roman"/>
          <w:color w:val="FF0000"/>
          <w:sz w:val="24"/>
          <w:szCs w:val="24"/>
          <w:highlight w:val="yellow"/>
        </w:rPr>
      </w:pPr>
    </w:p>
    <w:p w14:paraId="011BDA36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248EFBAC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90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1C59B5DA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reshma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85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38A22C4C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rezult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%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reshma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408A355D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"Output is:"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+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rezult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112E198A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30967410" w14:textId="77777777" w:rsidR="00EA1485" w:rsidRDefault="00EA1485">
      <w:pPr>
        <w:spacing w:line="360" w:lineRule="auto"/>
        <w:ind w:firstLine="120"/>
        <w:rPr>
          <w:rFonts w:ascii="Times New Roman" w:eastAsia="SimSun" w:hAnsi="Times New Roman" w:cs="Times New Roman"/>
          <w:color w:val="FF0000"/>
          <w:sz w:val="24"/>
          <w:szCs w:val="24"/>
          <w:highlight w:val="yellow"/>
        </w:rPr>
      </w:pPr>
    </w:p>
    <w:p w14:paraId="16EF54BE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7692C913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90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7838C5C0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++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35074DAA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"Output is:"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+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743B306C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1DBD8BE2" w14:textId="77777777" w:rsidR="00EA1485" w:rsidRDefault="00EA1485">
      <w:pPr>
        <w:spacing w:line="360" w:lineRule="auto"/>
        <w:ind w:firstLine="120"/>
        <w:rPr>
          <w:rFonts w:ascii="Times New Roman" w:eastAsia="SimSun" w:hAnsi="Times New Roman" w:cs="Times New Roman"/>
          <w:color w:val="FF0000"/>
          <w:sz w:val="24"/>
          <w:szCs w:val="24"/>
          <w:highlight w:val="yellow"/>
        </w:rPr>
      </w:pPr>
    </w:p>
    <w:p w14:paraId="0BAC1F44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65383616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lastRenderedPageBreak/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90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387FE7A6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--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1DE6963C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"Output is:"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+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321E47DA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Times New Roman" w:eastAsia="SimSun" w:hAnsi="Times New Roman" w:cs="Times New Roman"/>
          <w:color w:val="FF0000"/>
          <w:sz w:val="24"/>
          <w:szCs w:val="24"/>
          <w:highlight w:val="yellow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4EB737AF" w14:textId="77777777" w:rsidR="00EA1485" w:rsidRDefault="003021BF">
      <w:pPr>
        <w:spacing w:line="360" w:lineRule="auto"/>
        <w:ind w:firstLine="120"/>
        <w:rPr>
          <w:rFonts w:ascii="Times New Roman" w:eastAsia="SimSun" w:hAnsi="Times New Roman" w:cs="Times New Roman"/>
          <w:color w:val="FF0000"/>
          <w:sz w:val="24"/>
          <w:szCs w:val="24"/>
        </w:rPr>
      </w:pPr>
      <w:r>
        <w:rPr>
          <w:rFonts w:ascii="Times New Roman" w:eastAsia="SimSun" w:hAnsi="Times New Roman" w:cs="Times New Roman"/>
          <w:color w:val="FF0000"/>
          <w:sz w:val="24"/>
          <w:szCs w:val="24"/>
        </w:rPr>
        <w:t>Relational or compare operator: ==,</w:t>
      </w:r>
      <w:proofErr w:type="gramStart"/>
      <w:r>
        <w:rPr>
          <w:rFonts w:ascii="Times New Roman" w:eastAsia="SimSun" w:hAnsi="Times New Roman" w:cs="Times New Roman"/>
          <w:color w:val="FF0000"/>
          <w:sz w:val="24"/>
          <w:szCs w:val="24"/>
        </w:rPr>
        <w:t>!=</w:t>
      </w:r>
      <w:proofErr w:type="gramEnd"/>
      <w:r>
        <w:rPr>
          <w:rFonts w:ascii="Times New Roman" w:eastAsia="SimSun" w:hAnsi="Times New Roman" w:cs="Times New Roman"/>
          <w:color w:val="FF0000"/>
          <w:sz w:val="24"/>
          <w:szCs w:val="24"/>
        </w:rPr>
        <w:t>, &gt;,&lt;,&gt;=,&lt;=</w:t>
      </w:r>
    </w:p>
    <w:p w14:paraId="65E004F8" w14:textId="77777777" w:rsidR="00EA1485" w:rsidRDefault="003021BF">
      <w:pPr>
        <w:spacing w:line="360" w:lineRule="auto"/>
        <w:ind w:firstLine="120"/>
        <w:rPr>
          <w:rFonts w:ascii="Times New Roman" w:eastAsia="SimSun" w:hAnsi="Times New Roman" w:cs="Times New Roman"/>
          <w:color w:val="FF0000"/>
          <w:sz w:val="24"/>
          <w:szCs w:val="24"/>
        </w:rPr>
      </w:pPr>
      <w:r>
        <w:rPr>
          <w:rFonts w:ascii="Times New Roman" w:eastAsia="SimSun" w:hAnsi="Times New Roman" w:cs="Times New Roman"/>
          <w:color w:val="FF0000"/>
          <w:sz w:val="24"/>
          <w:szCs w:val="24"/>
        </w:rPr>
        <w:t>-Compare the variable</w:t>
      </w:r>
    </w:p>
    <w:p w14:paraId="5E2B9A79" w14:textId="77777777" w:rsidR="00EA1485" w:rsidRDefault="003021BF">
      <w:pPr>
        <w:spacing w:line="360" w:lineRule="auto"/>
        <w:ind w:firstLine="120"/>
        <w:rPr>
          <w:rFonts w:ascii="Times New Roman" w:eastAsia="SimSun" w:hAnsi="Times New Roman" w:cs="Times New Roman"/>
          <w:color w:val="FF0000"/>
          <w:sz w:val="24"/>
          <w:szCs w:val="24"/>
        </w:rPr>
      </w:pPr>
      <w:r>
        <w:rPr>
          <w:rFonts w:ascii="Times New Roman" w:eastAsia="SimSun" w:hAnsi="Times New Roman" w:cs="Times New Roman"/>
          <w:color w:val="FF0000"/>
          <w:sz w:val="24"/>
          <w:szCs w:val="24"/>
        </w:rPr>
        <w:t>-Get output in the form Boolean</w:t>
      </w:r>
    </w:p>
    <w:p w14:paraId="49D201E0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189EDA20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90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2122B8BF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reshma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85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4C1636ED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rezult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reshma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0B45FD24" w14:textId="77777777" w:rsidR="00EA1485" w:rsidRDefault="003021BF">
      <w:pPr>
        <w:shd w:val="clear" w:color="auto" w:fill="000000"/>
        <w:spacing w:line="285" w:lineRule="atLeast"/>
        <w:ind w:firstLine="105"/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"Output is:"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+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rezult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170CF5CB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673E2A8F" w14:textId="77777777" w:rsidR="00EA1485" w:rsidRDefault="00EA1485">
      <w:pPr>
        <w:spacing w:line="360" w:lineRule="auto"/>
        <w:ind w:firstLine="120"/>
        <w:rPr>
          <w:rFonts w:ascii="Times New Roman" w:eastAsia="SimSun" w:hAnsi="Times New Roman" w:cs="Times New Roman"/>
          <w:color w:val="FF0000"/>
          <w:sz w:val="24"/>
          <w:szCs w:val="24"/>
          <w:highlight w:val="yellow"/>
        </w:rPr>
      </w:pPr>
    </w:p>
    <w:p w14:paraId="56F3AA88" w14:textId="77777777" w:rsidR="00EA1485" w:rsidRDefault="00EA1485">
      <w:pPr>
        <w:spacing w:line="360" w:lineRule="auto"/>
        <w:ind w:firstLine="120"/>
        <w:rPr>
          <w:rFonts w:ascii="Times New Roman" w:eastAsia="SimSun" w:hAnsi="Times New Roman" w:cs="Times New Roman"/>
          <w:color w:val="FF0000"/>
          <w:sz w:val="24"/>
          <w:szCs w:val="24"/>
          <w:highlight w:val="yellow"/>
        </w:rPr>
      </w:pPr>
    </w:p>
    <w:p w14:paraId="5CE2038A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65AEA0B1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90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7757A527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reshma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85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7867B6DC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rezult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!=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reshma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3DDF1321" w14:textId="77777777" w:rsidR="00EA1485" w:rsidRDefault="003021BF">
      <w:pPr>
        <w:shd w:val="clear" w:color="auto" w:fill="000000"/>
        <w:spacing w:line="285" w:lineRule="atLeast"/>
        <w:ind w:firstLine="105"/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"Output is:"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+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rezult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31EDA08C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0434E03F" w14:textId="77777777" w:rsidR="00EA1485" w:rsidRDefault="00EA1485">
      <w:pPr>
        <w:spacing w:line="360" w:lineRule="auto"/>
        <w:ind w:firstLine="120"/>
        <w:rPr>
          <w:rFonts w:ascii="Times New Roman" w:eastAsia="SimSun" w:hAnsi="Times New Roman" w:cs="Times New Roman"/>
          <w:color w:val="FF0000"/>
          <w:sz w:val="24"/>
          <w:szCs w:val="24"/>
          <w:highlight w:val="yellow"/>
        </w:rPr>
      </w:pPr>
    </w:p>
    <w:p w14:paraId="7B8B8C00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3386E844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95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598953BD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reshma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90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045E6E1A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rezult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&gt;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reshma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35B29943" w14:textId="77777777" w:rsidR="00EA1485" w:rsidRDefault="003021BF">
      <w:pPr>
        <w:shd w:val="clear" w:color="auto" w:fill="000000"/>
        <w:spacing w:line="285" w:lineRule="atLeast"/>
        <w:ind w:firstLine="105"/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"Output is:"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+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rezult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1FAE7390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lastRenderedPageBreak/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02941516" w14:textId="77777777" w:rsidR="00EA1485" w:rsidRDefault="00EA1485">
      <w:pPr>
        <w:spacing w:line="360" w:lineRule="auto"/>
        <w:ind w:firstLine="120"/>
        <w:rPr>
          <w:rFonts w:ascii="Times New Roman" w:eastAsia="SimSun" w:hAnsi="Times New Roman" w:cs="Times New Roman"/>
          <w:color w:val="FF0000"/>
          <w:sz w:val="24"/>
          <w:szCs w:val="24"/>
          <w:highlight w:val="yellow"/>
        </w:rPr>
      </w:pPr>
    </w:p>
    <w:p w14:paraId="05F9A232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</w:t>
      </w:r>
    </w:p>
    <w:p w14:paraId="54D00A4B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4C27BD92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95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2BA06EE5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reshma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90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44CB0D66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rezult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&lt;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reshma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3CCDE376" w14:textId="77777777" w:rsidR="00EA1485" w:rsidRDefault="003021BF">
      <w:pPr>
        <w:shd w:val="clear" w:color="auto" w:fill="000000"/>
        <w:spacing w:line="285" w:lineRule="atLeast"/>
        <w:ind w:firstLine="105"/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"Output is:"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+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rezult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419C04CD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19710BA2" w14:textId="77777777" w:rsidR="00EA1485" w:rsidRDefault="00EA1485">
      <w:pPr>
        <w:spacing w:line="360" w:lineRule="auto"/>
        <w:ind w:firstLine="120"/>
        <w:rPr>
          <w:rFonts w:ascii="Times New Roman" w:eastAsia="SimSun" w:hAnsi="Times New Roman" w:cs="Times New Roman"/>
          <w:color w:val="FF0000"/>
          <w:sz w:val="24"/>
          <w:szCs w:val="24"/>
          <w:highlight w:val="yellow"/>
        </w:rPr>
      </w:pPr>
    </w:p>
    <w:p w14:paraId="20D8138E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</w:p>
    <w:p w14:paraId="1C72EFED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006B1990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95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27C06136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reshma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90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1A5E1B6E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rezult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!==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reshma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274EFC87" w14:textId="77777777" w:rsidR="00EA1485" w:rsidRDefault="003021BF">
      <w:pPr>
        <w:shd w:val="clear" w:color="auto" w:fill="000000"/>
        <w:spacing w:line="285" w:lineRule="atLeast"/>
        <w:ind w:firstLine="105"/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"Output is:"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+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rezult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1C3A93A9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0E3F769A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</w:p>
    <w:p w14:paraId="33B5B69E" w14:textId="77777777" w:rsidR="00EA1485" w:rsidRDefault="00EA1485">
      <w:pPr>
        <w:spacing w:line="360" w:lineRule="auto"/>
        <w:ind w:firstLine="120"/>
        <w:rPr>
          <w:rFonts w:ascii="Times New Roman" w:eastAsia="SimSun" w:hAnsi="Times New Roman" w:cs="Times New Roman"/>
          <w:color w:val="FF0000"/>
          <w:sz w:val="24"/>
          <w:szCs w:val="24"/>
          <w:highlight w:val="yellow"/>
        </w:rPr>
      </w:pPr>
    </w:p>
    <w:p w14:paraId="5D2BA439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6E481893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95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5EE3BD48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reshma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95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61E152FD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rezult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&gt;=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reshma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1C3999F7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"Output is:"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+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rezult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68D45B57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Times New Roman" w:eastAsia="SimSun" w:hAnsi="Times New Roman" w:cs="Times New Roman"/>
          <w:color w:val="FF0000"/>
          <w:sz w:val="24"/>
          <w:szCs w:val="24"/>
          <w:highlight w:val="yellow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35C104CE" w14:textId="77777777" w:rsidR="00EA1485" w:rsidRDefault="003021BF">
      <w:pPr>
        <w:spacing w:line="360" w:lineRule="auto"/>
        <w:ind w:firstLine="120"/>
        <w:rPr>
          <w:rFonts w:ascii="Times New Roman" w:eastAsia="SimSun" w:hAnsi="Times New Roman" w:cs="Times New Roman"/>
          <w:color w:val="FF0000"/>
          <w:sz w:val="24"/>
          <w:szCs w:val="24"/>
        </w:rPr>
      </w:pPr>
      <w:r>
        <w:rPr>
          <w:rFonts w:ascii="Times New Roman" w:eastAsia="SimSun" w:hAnsi="Times New Roman" w:cs="Times New Roman"/>
          <w:color w:val="FF0000"/>
          <w:sz w:val="24"/>
          <w:szCs w:val="24"/>
        </w:rPr>
        <w:t>Logical operator:</w:t>
      </w:r>
    </w:p>
    <w:p w14:paraId="48E21167" w14:textId="77777777" w:rsidR="00EA1485" w:rsidRDefault="003021BF">
      <w:pPr>
        <w:spacing w:line="360" w:lineRule="auto"/>
        <w:ind w:firstLine="120"/>
        <w:rPr>
          <w:rFonts w:ascii="Times New Roman" w:eastAsia="SimSun" w:hAnsi="Times New Roman" w:cs="Times New Roman"/>
          <w:color w:val="FF0000"/>
          <w:sz w:val="24"/>
          <w:szCs w:val="24"/>
        </w:rPr>
      </w:pPr>
      <w:r>
        <w:rPr>
          <w:rFonts w:ascii="Times New Roman" w:eastAsia="SimSun" w:hAnsi="Times New Roman" w:cs="Times New Roman"/>
          <w:color w:val="FF0000"/>
          <w:sz w:val="24"/>
          <w:szCs w:val="24"/>
        </w:rPr>
        <w:t xml:space="preserve">-Get output in Boolean </w:t>
      </w:r>
    </w:p>
    <w:p w14:paraId="23C26999" w14:textId="77777777" w:rsidR="00EA1485" w:rsidRDefault="003021BF">
      <w:pPr>
        <w:spacing w:line="360" w:lineRule="auto"/>
        <w:ind w:firstLine="120"/>
        <w:rPr>
          <w:rFonts w:ascii="Times New Roman" w:eastAsia="SimSun" w:hAnsi="Times New Roman" w:cs="Times New Roman"/>
          <w:color w:val="FF0000"/>
          <w:sz w:val="24"/>
          <w:szCs w:val="24"/>
          <w:highlight w:val="yellow"/>
        </w:rPr>
      </w:pPr>
      <w:r>
        <w:rPr>
          <w:rFonts w:ascii="Times New Roman" w:eastAsia="SimSun" w:hAnsi="Times New Roman" w:cs="Times New Roman"/>
          <w:color w:val="FF0000"/>
          <w:sz w:val="24"/>
          <w:szCs w:val="24"/>
        </w:rPr>
        <w:lastRenderedPageBreak/>
        <w:t>AND &amp;&amp;</w:t>
      </w:r>
    </w:p>
    <w:p w14:paraId="7459C980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3394392C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95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5862289F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reshma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95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48BD3B38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rezult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95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&amp;&amp;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reshma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95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</w:t>
      </w:r>
    </w:p>
    <w:p w14:paraId="1E95BCEC" w14:textId="77777777" w:rsidR="00EA1485" w:rsidRDefault="003021BF">
      <w:pPr>
        <w:shd w:val="clear" w:color="auto" w:fill="000000"/>
        <w:spacing w:line="285" w:lineRule="atLeast"/>
        <w:ind w:firstLine="105"/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"Output is:"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+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rezult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717D5A96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Times New Roman" w:eastAsia="SimSun" w:hAnsi="Times New Roman" w:cs="Times New Roman"/>
          <w:color w:val="FF0000"/>
          <w:sz w:val="24"/>
          <w:szCs w:val="24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710916D0" w14:textId="77777777" w:rsidR="00EA1485" w:rsidRDefault="003021BF">
      <w:pPr>
        <w:spacing w:line="240" w:lineRule="auto"/>
        <w:ind w:firstLine="120"/>
        <w:rPr>
          <w:rFonts w:ascii="Times New Roman" w:eastAsia="SimSun" w:hAnsi="Times New Roman" w:cs="Times New Roman"/>
          <w:color w:val="FF0000"/>
          <w:sz w:val="24"/>
          <w:szCs w:val="24"/>
        </w:rPr>
      </w:pPr>
      <w:r>
        <w:rPr>
          <w:rFonts w:ascii="Times New Roman" w:eastAsia="SimSun" w:hAnsi="Times New Roman" w:cs="Times New Roman"/>
          <w:color w:val="FF0000"/>
          <w:sz w:val="24"/>
          <w:szCs w:val="24"/>
        </w:rPr>
        <w:t>OR ||</w:t>
      </w:r>
    </w:p>
    <w:p w14:paraId="04BD202E" w14:textId="77777777" w:rsidR="00EA1485" w:rsidRDefault="003021BF">
      <w:pPr>
        <w:shd w:val="clear" w:color="auto" w:fill="000000"/>
        <w:spacing w:line="240" w:lineRule="auto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66882680" w14:textId="77777777" w:rsidR="00EA1485" w:rsidRDefault="003021BF">
      <w:pPr>
        <w:shd w:val="clear" w:color="auto" w:fill="000000"/>
        <w:spacing w:line="240" w:lineRule="auto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95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1039F9A2" w14:textId="77777777" w:rsidR="00EA1485" w:rsidRDefault="003021BF">
      <w:pPr>
        <w:shd w:val="clear" w:color="auto" w:fill="000000"/>
        <w:spacing w:line="240" w:lineRule="auto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reshma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95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1B2A7C5E" w14:textId="77777777" w:rsidR="00EA1485" w:rsidRDefault="003021BF">
      <w:pPr>
        <w:shd w:val="clear" w:color="auto" w:fill="000000"/>
        <w:spacing w:line="240" w:lineRule="auto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rezult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99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||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reshma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90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</w:t>
      </w:r>
    </w:p>
    <w:p w14:paraId="47F1E4AF" w14:textId="77777777" w:rsidR="00EA1485" w:rsidRDefault="003021BF">
      <w:pPr>
        <w:shd w:val="clear" w:color="auto" w:fill="000000"/>
        <w:spacing w:line="240" w:lineRule="auto"/>
        <w:ind w:firstLine="105"/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"Output is:"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+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rezult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25DEF2CE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Times New Roman" w:eastAsia="SimSun" w:hAnsi="Times New Roman" w:cs="Times New Roman"/>
          <w:color w:val="FF0000"/>
          <w:sz w:val="24"/>
          <w:szCs w:val="24"/>
          <w:highlight w:val="yellow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75158B85" w14:textId="77777777" w:rsidR="00EA1485" w:rsidRDefault="003021BF">
      <w:pPr>
        <w:spacing w:line="360" w:lineRule="auto"/>
        <w:ind w:firstLine="120"/>
        <w:rPr>
          <w:rFonts w:ascii="Times New Roman" w:eastAsia="SimSun" w:hAnsi="Times New Roman" w:cs="Times New Roman"/>
          <w:color w:val="FF0000"/>
          <w:sz w:val="24"/>
          <w:szCs w:val="24"/>
        </w:rPr>
      </w:pPr>
      <w:proofErr w:type="gramStart"/>
      <w:r>
        <w:rPr>
          <w:rFonts w:ascii="Times New Roman" w:eastAsia="SimSun" w:hAnsi="Times New Roman" w:cs="Times New Roman"/>
          <w:color w:val="FF0000"/>
          <w:sz w:val="24"/>
          <w:szCs w:val="24"/>
        </w:rPr>
        <w:t>NOT !</w:t>
      </w:r>
      <w:proofErr w:type="gramEnd"/>
    </w:p>
    <w:p w14:paraId="5696607B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62002F90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95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3C2DA232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reshma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95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3DB42DCF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rezult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=!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99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||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reshma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90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</w:t>
      </w:r>
    </w:p>
    <w:p w14:paraId="444E2947" w14:textId="77777777" w:rsidR="00EA1485" w:rsidRDefault="003021BF">
      <w:pPr>
        <w:shd w:val="clear" w:color="auto" w:fill="000000"/>
        <w:spacing w:line="285" w:lineRule="atLeast"/>
        <w:ind w:firstLine="105"/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"Output is:"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+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rezult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059262C9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Times New Roman" w:eastAsia="SimSun" w:hAnsi="Times New Roman" w:cs="Times New Roman"/>
          <w:color w:val="FF0000"/>
          <w:sz w:val="24"/>
          <w:szCs w:val="24"/>
          <w:highlight w:val="yellow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5BE47243" w14:textId="77777777" w:rsidR="00EA1485" w:rsidRDefault="003021BF">
      <w:pPr>
        <w:spacing w:line="240" w:lineRule="auto"/>
        <w:ind w:firstLine="120"/>
        <w:rPr>
          <w:rFonts w:ascii="Times New Roman" w:eastAsia="SimSun" w:hAnsi="Times New Roman" w:cs="Times New Roman"/>
          <w:color w:val="FF0000"/>
          <w:sz w:val="24"/>
          <w:szCs w:val="24"/>
        </w:rPr>
      </w:pPr>
      <w:r>
        <w:rPr>
          <w:rFonts w:ascii="Times New Roman" w:eastAsia="SimSun" w:hAnsi="Times New Roman" w:cs="Times New Roman"/>
          <w:color w:val="FF0000"/>
          <w:sz w:val="24"/>
          <w:szCs w:val="24"/>
        </w:rPr>
        <w:t>Assignment operator:</w:t>
      </w:r>
    </w:p>
    <w:p w14:paraId="66006BD9" w14:textId="77777777" w:rsidR="00EA1485" w:rsidRDefault="003021BF">
      <w:pPr>
        <w:spacing w:line="240" w:lineRule="auto"/>
        <w:ind w:firstLine="120"/>
        <w:rPr>
          <w:rFonts w:ascii="Times New Roman" w:eastAsia="SimSun" w:hAnsi="Times New Roman" w:cs="Times New Roman"/>
          <w:color w:val="FF0000"/>
          <w:sz w:val="24"/>
          <w:szCs w:val="24"/>
        </w:rPr>
      </w:pPr>
      <w:r>
        <w:rPr>
          <w:rFonts w:ascii="Times New Roman" w:eastAsia="SimSun" w:hAnsi="Times New Roman" w:cs="Times New Roman"/>
          <w:color w:val="FF0000"/>
          <w:sz w:val="24"/>
          <w:szCs w:val="24"/>
        </w:rPr>
        <w:t xml:space="preserve">-Assign value to the </w:t>
      </w:r>
      <w:proofErr w:type="gramStart"/>
      <w:r>
        <w:rPr>
          <w:rFonts w:ascii="Times New Roman" w:eastAsia="SimSun" w:hAnsi="Times New Roman" w:cs="Times New Roman"/>
          <w:color w:val="FF0000"/>
          <w:sz w:val="24"/>
          <w:szCs w:val="24"/>
        </w:rPr>
        <w:t>variable(</w:t>
      </w:r>
      <w:proofErr w:type="gramEnd"/>
      <w:r>
        <w:rPr>
          <w:rFonts w:ascii="Times New Roman" w:eastAsia="SimSun" w:hAnsi="Times New Roman" w:cs="Times New Roman"/>
          <w:color w:val="FF0000"/>
          <w:sz w:val="24"/>
          <w:szCs w:val="24"/>
        </w:rPr>
        <w:t>=,+=,-=,*=,/=)</w:t>
      </w:r>
    </w:p>
    <w:p w14:paraId="3936592C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7507B1B1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95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4338C2CB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rezult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</w:p>
    <w:p w14:paraId="7395CA5F" w14:textId="77777777" w:rsidR="00EA1485" w:rsidRDefault="003021BF">
      <w:pPr>
        <w:shd w:val="clear" w:color="auto" w:fill="000000"/>
        <w:spacing w:line="285" w:lineRule="atLeast"/>
        <w:ind w:firstLine="105"/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"Output is:"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+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rezult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54819C8A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0B5F480E" w14:textId="77777777" w:rsidR="00EA1485" w:rsidRDefault="00EA1485">
      <w:pPr>
        <w:spacing w:line="360" w:lineRule="auto"/>
        <w:ind w:firstLine="120"/>
        <w:rPr>
          <w:rFonts w:ascii="Times New Roman" w:eastAsia="SimSun" w:hAnsi="Times New Roman" w:cs="Times New Roman"/>
          <w:color w:val="FF0000"/>
          <w:sz w:val="24"/>
          <w:szCs w:val="24"/>
          <w:highlight w:val="yellow"/>
        </w:rPr>
      </w:pPr>
    </w:p>
    <w:p w14:paraId="615C0678" w14:textId="77777777" w:rsidR="00EA1485" w:rsidRDefault="003021BF">
      <w:pPr>
        <w:shd w:val="clear" w:color="auto" w:fill="000000"/>
        <w:spacing w:line="240" w:lineRule="auto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lastRenderedPageBreak/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22710B14" w14:textId="77777777" w:rsidR="00EA1485" w:rsidRDefault="003021BF">
      <w:pPr>
        <w:shd w:val="clear" w:color="auto" w:fill="000000"/>
        <w:spacing w:line="240" w:lineRule="auto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95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65C2BDCE" w14:textId="77777777" w:rsidR="00EA1485" w:rsidRDefault="003021BF">
      <w:pPr>
        <w:shd w:val="clear" w:color="auto" w:fill="000000"/>
        <w:spacing w:line="240" w:lineRule="auto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+=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3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7AF862DF" w14:textId="77777777" w:rsidR="00EA1485" w:rsidRDefault="003021BF">
      <w:pPr>
        <w:shd w:val="clear" w:color="auto" w:fill="000000"/>
        <w:spacing w:line="240" w:lineRule="auto"/>
        <w:ind w:firstLine="105"/>
        <w:rPr>
          <w:rFonts w:ascii="Consolas" w:eastAsia="Consolas" w:hAnsi="Consolas" w:cs="Consolas"/>
          <w:color w:val="FFFFFF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-=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10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/>
        </w:rPr>
        <w:t>;</w:t>
      </w:r>
    </w:p>
    <w:p w14:paraId="25F5F974" w14:textId="77777777" w:rsidR="00EA1485" w:rsidRDefault="003021BF">
      <w:pPr>
        <w:shd w:val="clear" w:color="auto" w:fill="000000"/>
        <w:spacing w:line="240" w:lineRule="auto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*=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2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686F951B" w14:textId="77777777" w:rsidR="00EA1485" w:rsidRDefault="003021BF">
      <w:pPr>
        <w:shd w:val="clear" w:color="auto" w:fill="000000"/>
        <w:spacing w:line="240" w:lineRule="auto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/=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4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1BB80EF8" w14:textId="77777777" w:rsidR="00EA1485" w:rsidRDefault="003021BF">
      <w:pPr>
        <w:shd w:val="clear" w:color="auto" w:fill="000000"/>
        <w:spacing w:line="240" w:lineRule="auto"/>
        <w:ind w:firstLine="105"/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"Output is:"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+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7F22F19E" w14:textId="77777777" w:rsidR="00EA1485" w:rsidRDefault="003021BF">
      <w:pPr>
        <w:shd w:val="clear" w:color="auto" w:fill="000000"/>
        <w:spacing w:line="240" w:lineRule="auto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7A9C3D12" w14:textId="77777777" w:rsidR="00EA1485" w:rsidRDefault="003021BF">
      <w:pPr>
        <w:spacing w:line="240" w:lineRule="auto"/>
        <w:ind w:firstLine="120"/>
        <w:rPr>
          <w:rFonts w:ascii="Times New Roman" w:eastAsia="SimSun" w:hAnsi="Times New Roman" w:cs="Times New Roman"/>
          <w:color w:val="FF0000"/>
          <w:sz w:val="24"/>
          <w:szCs w:val="24"/>
        </w:rPr>
      </w:pPr>
      <w:r>
        <w:rPr>
          <w:rFonts w:ascii="Times New Roman" w:eastAsia="SimSun" w:hAnsi="Times New Roman" w:cs="Times New Roman"/>
          <w:color w:val="FF0000"/>
          <w:sz w:val="24"/>
          <w:szCs w:val="24"/>
        </w:rPr>
        <w:t>Ternary operator:</w:t>
      </w:r>
    </w:p>
    <w:p w14:paraId="56DFD359" w14:textId="77777777" w:rsidR="00EA1485" w:rsidRDefault="003021BF">
      <w:pPr>
        <w:spacing w:line="240" w:lineRule="auto"/>
        <w:ind w:firstLine="120"/>
        <w:rPr>
          <w:rFonts w:ascii="Times New Roman" w:eastAsia="SimSun" w:hAnsi="Times New Roman" w:cs="Times New Roman"/>
          <w:color w:val="FF0000"/>
          <w:sz w:val="24"/>
          <w:szCs w:val="24"/>
        </w:rPr>
      </w:pPr>
      <w:r>
        <w:rPr>
          <w:rFonts w:ascii="Times New Roman" w:eastAsia="SimSun" w:hAnsi="Times New Roman" w:cs="Times New Roman"/>
          <w:color w:val="FF0000"/>
          <w:sz w:val="24"/>
          <w:szCs w:val="24"/>
        </w:rPr>
        <w:t>?:</w:t>
      </w:r>
    </w:p>
    <w:p w14:paraId="63BBE841" w14:textId="77777777" w:rsidR="00EA1485" w:rsidRDefault="003021BF">
      <w:pPr>
        <w:spacing w:line="240" w:lineRule="auto"/>
        <w:ind w:firstLine="120"/>
        <w:rPr>
          <w:rFonts w:ascii="Times New Roman" w:eastAsia="SimSun" w:hAnsi="Times New Roman" w:cs="Times New Roman"/>
          <w:color w:val="FF0000"/>
          <w:sz w:val="24"/>
          <w:szCs w:val="24"/>
        </w:rPr>
      </w:pPr>
      <w:r>
        <w:rPr>
          <w:rFonts w:ascii="Times New Roman" w:eastAsia="SimSun" w:hAnsi="Times New Roman" w:cs="Times New Roman"/>
          <w:color w:val="FF0000"/>
          <w:sz w:val="24"/>
          <w:szCs w:val="24"/>
        </w:rPr>
        <w:t>-check the condition, true</w:t>
      </w:r>
      <w:proofErr w:type="gramStart"/>
      <w:r>
        <w:rPr>
          <w:rFonts w:ascii="Times New Roman" w:eastAsia="SimSun" w:hAnsi="Times New Roman" w:cs="Times New Roman"/>
          <w:color w:val="FF0000"/>
          <w:sz w:val="24"/>
          <w:szCs w:val="24"/>
        </w:rPr>
        <w:t>:false</w:t>
      </w:r>
      <w:proofErr w:type="gramEnd"/>
    </w:p>
    <w:p w14:paraId="3AC9E72C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6EB6497D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esha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60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622E3DB0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rezult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esha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&gt;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51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?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"true"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"false"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23017DC1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</w:pP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"Output is:"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+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rezult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/>
        </w:rPr>
        <w:t>;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 </w:t>
      </w:r>
    </w:p>
    <w:p w14:paraId="0B420F69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0055EEC3" w14:textId="77777777" w:rsidR="00EA1485" w:rsidRDefault="00EA1485">
      <w:pPr>
        <w:numPr>
          <w:ilvl w:val="254"/>
          <w:numId w:val="0"/>
        </w:numPr>
        <w:spacing w:line="360" w:lineRule="auto"/>
        <w:ind w:firstLineChars="50" w:firstLine="120"/>
        <w:rPr>
          <w:rFonts w:ascii="Times New Roman" w:eastAsia="SimSun" w:hAnsi="Times New Roman" w:cs="Times New Roman"/>
          <w:color w:val="FF0000"/>
          <w:sz w:val="24"/>
          <w:szCs w:val="24"/>
          <w:highlight w:val="yellow"/>
        </w:rPr>
      </w:pPr>
    </w:p>
    <w:p w14:paraId="7BB56A7B" w14:textId="77777777" w:rsidR="00EA1485" w:rsidRDefault="003021BF">
      <w:pPr>
        <w:ind w:firstLine="110"/>
        <w:rPr>
          <w:b/>
          <w:lang w:val="en-US"/>
        </w:rPr>
      </w:pPr>
      <w:r>
        <w:rPr>
          <w:b/>
          <w:lang w:val="en-US"/>
        </w:rPr>
        <w:t>User input in JS:</w:t>
      </w:r>
    </w:p>
    <w:p w14:paraId="79C2E100" w14:textId="77777777" w:rsidR="00EA1485" w:rsidRDefault="003021BF">
      <w:pPr>
        <w:numPr>
          <w:ilvl w:val="0"/>
          <w:numId w:val="4"/>
        </w:numPr>
        <w:ind w:firstLine="110"/>
      </w:pPr>
      <w:r>
        <w:rPr>
          <w:lang w:val="en-US"/>
        </w:rPr>
        <w:t>In JavaScript, we use the </w:t>
      </w:r>
      <w:proofErr w:type="gramStart"/>
      <w:r>
        <w:rPr>
          <w:lang w:val="en-US"/>
        </w:rPr>
        <w:t>prompt(</w:t>
      </w:r>
      <w:proofErr w:type="gramEnd"/>
      <w:r>
        <w:rPr>
          <w:lang w:val="en-US"/>
        </w:rPr>
        <w:t>) function to ask the user for input. As a parameter, we input the text we want to display to the user.</w:t>
      </w:r>
    </w:p>
    <w:p w14:paraId="443EB004" w14:textId="77777777" w:rsidR="00EA1485" w:rsidRDefault="003021BF">
      <w:pPr>
        <w:pStyle w:val="ListParagraph"/>
        <w:numPr>
          <w:ilvl w:val="0"/>
          <w:numId w:val="4"/>
        </w:numPr>
        <w:ind w:firstLine="110"/>
        <w:rPr>
          <w:lang w:val="en-US"/>
        </w:rPr>
      </w:pPr>
      <w:r>
        <w:rPr>
          <w:lang w:val="en-US"/>
        </w:rPr>
        <w:t>Once the user presses “ok,” the input value is returned.</w:t>
      </w:r>
    </w:p>
    <w:p w14:paraId="33F35C66" w14:textId="77777777" w:rsidR="00EA1485" w:rsidRDefault="003021BF">
      <w:pPr>
        <w:numPr>
          <w:ilvl w:val="0"/>
          <w:numId w:val="4"/>
        </w:numPr>
        <w:ind w:firstLine="110"/>
      </w:pPr>
      <w:r>
        <w:rPr>
          <w:lang w:val="en-US"/>
        </w:rPr>
        <w:t>The </w:t>
      </w:r>
      <w:proofErr w:type="gramStart"/>
      <w:r>
        <w:rPr>
          <w:lang w:val="en-US"/>
        </w:rPr>
        <w:t>prompt(</w:t>
      </w:r>
      <w:proofErr w:type="gramEnd"/>
      <w:r>
        <w:rPr>
          <w:lang w:val="en-US"/>
        </w:rPr>
        <w:t>) method displays a dialog box that prompts the user for input.</w:t>
      </w:r>
    </w:p>
    <w:p w14:paraId="1A2C91D2" w14:textId="77777777" w:rsidR="00EA1485" w:rsidRDefault="003021BF">
      <w:pPr>
        <w:ind w:firstLine="110"/>
      </w:pPr>
      <w:r>
        <w:rPr>
          <w:b/>
          <w:bCs/>
          <w:lang w:val="en-US"/>
        </w:rPr>
        <w:t>Syntax:</w:t>
      </w:r>
    </w:p>
    <w:p w14:paraId="3AE2D3D2" w14:textId="77777777" w:rsidR="00EA1485" w:rsidRDefault="003021BF">
      <w:pPr>
        <w:ind w:left="720" w:firstLine="110"/>
        <w:rPr>
          <w:lang w:val="en-US"/>
        </w:rPr>
      </w:pPr>
      <w:proofErr w:type="gramStart"/>
      <w:r>
        <w:rPr>
          <w:lang w:val="en-US"/>
        </w:rPr>
        <w:t>prompt(</w:t>
      </w:r>
      <w:proofErr w:type="gramEnd"/>
      <w:r>
        <w:rPr>
          <w:lang w:val="en-US"/>
        </w:rPr>
        <w:t xml:space="preserve">text, defaultText) </w:t>
      </w:r>
    </w:p>
    <w:p w14:paraId="2AE4F169" w14:textId="77777777" w:rsidR="00EA1485" w:rsidRDefault="003021BF">
      <w:pPr>
        <w:ind w:firstLine="110"/>
        <w:rPr>
          <w:b/>
          <w:lang w:val="en-US"/>
        </w:rPr>
      </w:pPr>
      <w:r>
        <w:rPr>
          <w:b/>
          <w:lang w:val="en-US"/>
        </w:rPr>
        <w:t>Ex:</w:t>
      </w:r>
    </w:p>
    <w:p w14:paraId="2C0E25FB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&lt;!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DOCTYPE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35D3EA0C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html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lang</w:t>
      </w:r>
      <w:r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"en"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1DC69C5D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676952A1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  <w:t>Document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4E93E931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1B65DC90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2DCB3909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p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id</w:t>
      </w:r>
      <w:r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"a"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p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6857D500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  <w:lastRenderedPageBreak/>
        <w:t xml:space="preserve">    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0C934CD3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       </w:t>
      </w:r>
      <w:proofErr w:type="gramStart"/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var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a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=</w:t>
      </w:r>
      <w:proofErr w:type="gramEnd"/>
      <w:r>
        <w:rPr>
          <w:rFonts w:ascii="Consolas" w:eastAsia="Times New Roman" w:hAnsi="Consolas" w:cs="Times New Roman"/>
          <w:color w:val="DCDCAA"/>
          <w:sz w:val="25"/>
          <w:szCs w:val="25"/>
          <w:lang w:eastAsia="en-IN"/>
        </w:rPr>
        <w:t>prompt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(</w:t>
      </w:r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'Please enter urname:'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,</w:t>
      </w:r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'username'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);</w:t>
      </w:r>
    </w:p>
    <w:p w14:paraId="09F6FCBE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       </w:t>
      </w:r>
      <w:proofErr w:type="gramStart"/>
      <w:r>
        <w:rPr>
          <w:rFonts w:ascii="Consolas" w:eastAsia="Times New Roman" w:hAnsi="Consolas" w:cs="Times New Roman"/>
          <w:color w:val="C586C0"/>
          <w:sz w:val="25"/>
          <w:szCs w:val="25"/>
          <w:lang w:eastAsia="en-IN"/>
        </w:rPr>
        <w:t>if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a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!=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null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)</w:t>
      </w:r>
    </w:p>
    <w:p w14:paraId="634AC071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       {</w:t>
      </w:r>
    </w:p>
    <w:p w14:paraId="45C58A77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         </w:t>
      </w:r>
      <w:proofErr w:type="gramStart"/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document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5"/>
          <w:szCs w:val="25"/>
          <w:lang w:eastAsia="en-IN"/>
        </w:rPr>
        <w:t>getElementById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"a"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).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innerHTML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"Hello "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+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a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+</w:t>
      </w:r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" Nice to meet you"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;</w:t>
      </w:r>
    </w:p>
    <w:p w14:paraId="465DC1C9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       }</w:t>
      </w:r>
    </w:p>
    <w:p w14:paraId="15E00B99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4F299C50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0A5E7797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651E9D1E" w14:textId="77777777" w:rsidR="00EA1485" w:rsidRDefault="003021BF">
      <w:pPr>
        <w:spacing w:line="240" w:lineRule="auto"/>
        <w:ind w:firstLine="161"/>
        <w:rPr>
          <w:b/>
          <w:sz w:val="32"/>
          <w:szCs w:val="40"/>
          <w:lang w:val="en-US"/>
        </w:rPr>
      </w:pPr>
      <w:r>
        <w:rPr>
          <w:b/>
          <w:sz w:val="32"/>
          <w:szCs w:val="40"/>
          <w:lang w:val="en-US"/>
        </w:rPr>
        <w:t>Control Statement/flow of Controls:</w:t>
      </w:r>
    </w:p>
    <w:p w14:paraId="627E69C1" w14:textId="77777777" w:rsidR="00EA1485" w:rsidRDefault="003021BF">
      <w:pPr>
        <w:spacing w:line="240" w:lineRule="auto"/>
        <w:ind w:firstLine="161"/>
        <w:rPr>
          <w:b/>
          <w:sz w:val="32"/>
          <w:szCs w:val="40"/>
          <w:lang w:val="en-US"/>
        </w:rPr>
      </w:pPr>
      <w:r>
        <w:rPr>
          <w:b/>
          <w:sz w:val="32"/>
          <w:szCs w:val="40"/>
          <w:lang w:val="en-US"/>
        </w:rPr>
        <w:t>5 types:</w:t>
      </w:r>
    </w:p>
    <w:p w14:paraId="26ABF37F" w14:textId="77777777" w:rsidR="00EA1485" w:rsidRDefault="003021BF">
      <w:pPr>
        <w:pStyle w:val="ListParagraph"/>
        <w:numPr>
          <w:ilvl w:val="0"/>
          <w:numId w:val="5"/>
        </w:numPr>
        <w:ind w:firstLine="120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Sequential control</w:t>
      </w:r>
      <w:r>
        <w:rPr>
          <w:sz w:val="24"/>
          <w:szCs w:val="40"/>
          <w:lang w:val="en-US"/>
        </w:rPr>
        <w:sym w:font="Wingdings" w:char="F0E0"/>
      </w:r>
      <w:r>
        <w:rPr>
          <w:sz w:val="24"/>
          <w:szCs w:val="40"/>
          <w:lang w:val="en-US"/>
        </w:rPr>
        <w:t xml:space="preserve"> one by one linear order, it will display the results</w:t>
      </w:r>
    </w:p>
    <w:p w14:paraId="2DA91592" w14:textId="77777777" w:rsidR="00EA1485" w:rsidRDefault="003021BF">
      <w:pPr>
        <w:pStyle w:val="ListParagraph"/>
        <w:numPr>
          <w:ilvl w:val="1"/>
          <w:numId w:val="5"/>
        </w:numPr>
        <w:ind w:firstLine="120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Ex: Datatypes, Operators</w:t>
      </w:r>
    </w:p>
    <w:p w14:paraId="4AAD51FD" w14:textId="77777777" w:rsidR="00EA1485" w:rsidRDefault="003021BF">
      <w:pPr>
        <w:pStyle w:val="ListParagraph"/>
        <w:numPr>
          <w:ilvl w:val="0"/>
          <w:numId w:val="5"/>
        </w:numPr>
        <w:ind w:firstLine="120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Selection control /Conditional Statement/Decision making</w:t>
      </w:r>
    </w:p>
    <w:p w14:paraId="762F297A" w14:textId="77777777" w:rsidR="00EA1485" w:rsidRDefault="003021BF">
      <w:pPr>
        <w:pStyle w:val="ListParagraph"/>
        <w:numPr>
          <w:ilvl w:val="0"/>
          <w:numId w:val="5"/>
        </w:numPr>
        <w:ind w:firstLine="120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Loop/ Iterative/ Repeatation Control</w:t>
      </w:r>
    </w:p>
    <w:p w14:paraId="0A5733F8" w14:textId="77777777" w:rsidR="00EA1485" w:rsidRDefault="003021BF">
      <w:pPr>
        <w:pStyle w:val="ListParagraph"/>
        <w:numPr>
          <w:ilvl w:val="0"/>
          <w:numId w:val="5"/>
        </w:numPr>
        <w:ind w:firstLine="120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Jumping/ Transfer Control</w:t>
      </w:r>
    </w:p>
    <w:p w14:paraId="4E71744E" w14:textId="77777777" w:rsidR="00EA1485" w:rsidRDefault="003021BF">
      <w:pPr>
        <w:pStyle w:val="ListParagraph"/>
        <w:numPr>
          <w:ilvl w:val="0"/>
          <w:numId w:val="5"/>
        </w:numPr>
        <w:ind w:firstLine="120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Switch Statement</w:t>
      </w:r>
    </w:p>
    <w:p w14:paraId="7187AB8D" w14:textId="77777777" w:rsidR="00EA1485" w:rsidRDefault="003021BF">
      <w:pPr>
        <w:ind w:firstLine="120"/>
        <w:rPr>
          <w:lang w:val="en-US"/>
        </w:rPr>
      </w:pPr>
      <w:r>
        <w:rPr>
          <w:sz w:val="24"/>
          <w:szCs w:val="40"/>
          <w:lang w:val="en-US"/>
        </w:rPr>
        <w:t>2</w:t>
      </w:r>
      <w:r>
        <w:rPr>
          <w:sz w:val="28"/>
          <w:szCs w:val="40"/>
          <w:lang w:val="en-US"/>
        </w:rPr>
        <w:t>.</w:t>
      </w:r>
      <w:r>
        <w:rPr>
          <w:b/>
          <w:lang w:val="en-US"/>
        </w:rPr>
        <w:t>Decision Making or Selection/conditional Control</w:t>
      </w:r>
      <w:r>
        <w:rPr>
          <w:lang w:val="en-US"/>
        </w:rPr>
        <w:t>: 4 types</w:t>
      </w:r>
    </w:p>
    <w:p w14:paraId="7CCD2A8B" w14:textId="27BBB029" w:rsidR="00EA1485" w:rsidRDefault="003021BF">
      <w:pPr>
        <w:ind w:firstLine="110"/>
        <w:rPr>
          <w:lang w:val="en-US"/>
        </w:rPr>
      </w:pPr>
      <w:r>
        <w:rPr>
          <w:lang w:val="en-US"/>
        </w:rPr>
        <w:t xml:space="preserve">i) </w:t>
      </w:r>
      <w:proofErr w:type="gramStart"/>
      <w:r>
        <w:rPr>
          <w:b/>
          <w:lang w:val="en-US"/>
        </w:rPr>
        <w:t>if</w:t>
      </w:r>
      <w:proofErr w:type="gramEnd"/>
      <w:r>
        <w:rPr>
          <w:b/>
          <w:lang w:val="en-US"/>
        </w:rPr>
        <w:t xml:space="preserve"> </w:t>
      </w:r>
      <w:r>
        <w:rPr>
          <w:lang w:val="en-US"/>
        </w:rPr>
        <w:sym w:font="Wingdings" w:char="F0E0"/>
      </w:r>
      <w:r>
        <w:rPr>
          <w:lang w:val="en-US"/>
        </w:rPr>
        <w:t xml:space="preserve"> conditional execution</w:t>
      </w:r>
      <w:r w:rsidR="00674BA2">
        <w:rPr>
          <w:lang w:val="en-US"/>
        </w:rPr>
        <w:t xml:space="preserve"> </w:t>
      </w:r>
    </w:p>
    <w:p w14:paraId="65E60D1B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proofErr w:type="gramEnd"/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91B354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997449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bookmarkStart w:id="0" w:name="_GoBack"/>
      <w:bookmarkEnd w:id="0"/>
    </w:p>
    <w:p w14:paraId="770ED508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0F7CCF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33DB9A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7C8AF2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EB4441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21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0A61906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F1AE9DA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168A0E8A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Age is eligible to vote"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95C7C67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C1D6510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BB1B5D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157EB3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AA708B" w14:textId="77777777" w:rsidR="00EA1485" w:rsidRDefault="00EA1485">
      <w:pPr>
        <w:ind w:firstLine="110"/>
        <w:rPr>
          <w:lang w:val="en-US"/>
        </w:rPr>
      </w:pPr>
    </w:p>
    <w:p w14:paraId="1FAC6455" w14:textId="77777777" w:rsidR="00EA1485" w:rsidRDefault="003021BF">
      <w:pPr>
        <w:ind w:firstLine="110"/>
        <w:rPr>
          <w:lang w:val="en-US"/>
        </w:rPr>
      </w:pPr>
      <w:r>
        <w:rPr>
          <w:lang w:val="en-US"/>
        </w:rPr>
        <w:t xml:space="preserve">ii) </w:t>
      </w:r>
      <w:r>
        <w:rPr>
          <w:b/>
          <w:lang w:val="en-US"/>
        </w:rPr>
        <w:t>if else</w:t>
      </w:r>
      <w:r>
        <w:rPr>
          <w:lang w:val="en-US"/>
        </w:rPr>
        <w:sym w:font="Wingdings" w:char="F0E0"/>
      </w:r>
      <w:r>
        <w:rPr>
          <w:lang w:val="en-US"/>
        </w:rPr>
        <w:t xml:space="preserve"> Alternative execution</w:t>
      </w:r>
    </w:p>
    <w:p w14:paraId="3391D092" w14:textId="77777777" w:rsidR="00EA1485" w:rsidRDefault="003021BF">
      <w:pPr>
        <w:ind w:firstLine="110"/>
        <w:rPr>
          <w:lang w:val="en-US"/>
        </w:rPr>
      </w:pPr>
      <w:r>
        <w:rPr>
          <w:lang w:val="en-US"/>
        </w:rPr>
        <w:t>else</w:t>
      </w:r>
      <w:r>
        <w:rPr>
          <w:lang w:val="en-US"/>
        </w:rPr>
        <w:sym w:font="Wingdings" w:char="F0E0"/>
      </w:r>
      <w:r>
        <w:rPr>
          <w:lang w:val="en-US"/>
        </w:rPr>
        <w:t>we don’t need to give condition</w:t>
      </w:r>
    </w:p>
    <w:p w14:paraId="7BFB33A6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F95380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053A6D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9F5B36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7B0AF2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5FC811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8B326F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1A8259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40768C0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B4A4E1D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5CA3897F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Age is eligible to vote"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8DEBA9C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63A9B49B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00829885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2D21E39C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Age is not eligible to vote"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825A17B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6B0A771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145B46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FE7DFC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33FDC5" w14:textId="77777777" w:rsidR="00EA1485" w:rsidRDefault="00EA1485">
      <w:pPr>
        <w:ind w:firstLine="110"/>
        <w:rPr>
          <w:lang w:val="en-US"/>
        </w:rPr>
      </w:pPr>
    </w:p>
    <w:p w14:paraId="749B4482" w14:textId="77777777" w:rsidR="00EA1485" w:rsidRDefault="003021BF">
      <w:pPr>
        <w:ind w:firstLine="110"/>
        <w:rPr>
          <w:lang w:val="en-US"/>
        </w:rPr>
      </w:pPr>
      <w:r>
        <w:rPr>
          <w:lang w:val="en-US"/>
        </w:rPr>
        <w:t xml:space="preserve">iii) </w:t>
      </w:r>
      <w:r>
        <w:rPr>
          <w:b/>
          <w:lang w:val="en-US"/>
        </w:rPr>
        <w:t>if else if else</w:t>
      </w:r>
      <w:r>
        <w:rPr>
          <w:lang w:val="en-US"/>
        </w:rPr>
        <w:sym w:font="Wingdings" w:char="F0E0"/>
      </w:r>
      <w:r>
        <w:rPr>
          <w:lang w:val="en-US"/>
        </w:rPr>
        <w:t xml:space="preserve"> chained conditional execution / ladder else if</w:t>
      </w:r>
    </w:p>
    <w:p w14:paraId="03A0162F" w14:textId="77777777" w:rsidR="00EA1485" w:rsidRDefault="003021BF">
      <w:pPr>
        <w:ind w:firstLine="110"/>
        <w:rPr>
          <w:lang w:val="en-US"/>
        </w:rPr>
      </w:pPr>
      <w:r>
        <w:rPr>
          <w:lang w:val="en-US"/>
        </w:rPr>
        <w:t xml:space="preserve">else if </w:t>
      </w:r>
      <w:r>
        <w:rPr>
          <w:lang w:val="en-US"/>
        </w:rPr>
        <w:sym w:font="Wingdings" w:char="F0E0"/>
      </w:r>
      <w:r>
        <w:rPr>
          <w:lang w:val="en-US"/>
        </w:rPr>
        <w:t xml:space="preserve"> we can give n-number of conditions</w:t>
      </w:r>
    </w:p>
    <w:p w14:paraId="2F7FAC5E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045AD4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1D5832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CD668E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E4411C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A29BC1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3DE0A8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E04095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</w:t>
      </w:r>
      <w:proofErr w:type="gram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61A6CC5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ECB96D5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{</w:t>
      </w:r>
    </w:p>
    <w:p w14:paraId="43665E58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 is greatest number='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93E1E33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} </w:t>
      </w:r>
    </w:p>
    <w:p w14:paraId="6F196843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elseif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CC1B519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{</w:t>
      </w:r>
    </w:p>
    <w:p w14:paraId="6E4D4324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 is greatest number='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515ABB9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}</w:t>
      </w:r>
    </w:p>
    <w:p w14:paraId="4B69A48F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2EDADF50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{</w:t>
      </w:r>
    </w:p>
    <w:p w14:paraId="1DB5BFFB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 is greatest number='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092B156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}</w:t>
      </w:r>
    </w:p>
    <w:p w14:paraId="76AA1013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378EF4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740FC3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8DA60C" w14:textId="77777777" w:rsidR="00EA1485" w:rsidRDefault="00EA1485">
      <w:pPr>
        <w:ind w:firstLine="110"/>
        <w:rPr>
          <w:lang w:val="en-US"/>
        </w:rPr>
      </w:pPr>
    </w:p>
    <w:p w14:paraId="1F27FE17" w14:textId="77777777" w:rsidR="00EA1485" w:rsidRDefault="003021BF">
      <w:pPr>
        <w:ind w:firstLine="110"/>
        <w:rPr>
          <w:lang w:val="en-US"/>
        </w:rPr>
      </w:pPr>
      <w:r>
        <w:rPr>
          <w:b/>
          <w:lang w:val="en-US"/>
        </w:rPr>
        <w:t>iv)Nested</w:t>
      </w:r>
      <w:r>
        <w:rPr>
          <w:lang w:val="en-US"/>
        </w:rPr>
        <w:sym w:font="Wingdings" w:char="F0E0"/>
      </w:r>
      <w:r>
        <w:rPr>
          <w:lang w:val="en-US"/>
        </w:rPr>
        <w:t>One within another</w:t>
      </w:r>
    </w:p>
    <w:p w14:paraId="5C4B8920" w14:textId="77777777" w:rsidR="00EA1485" w:rsidRDefault="003021BF">
      <w:pPr>
        <w:ind w:firstLine="110"/>
        <w:rPr>
          <w:lang w:val="en-US"/>
        </w:rPr>
      </w:pPr>
      <w:r>
        <w:rPr>
          <w:lang w:val="en-US"/>
        </w:rPr>
        <w:lastRenderedPageBreak/>
        <w:t>Nested if, Nested if else, Nested if else if else</w:t>
      </w:r>
    </w:p>
    <w:p w14:paraId="58D8897C" w14:textId="77777777" w:rsidR="00EA1485" w:rsidRDefault="003021BF">
      <w:pPr>
        <w:ind w:firstLine="110"/>
        <w:rPr>
          <w:lang w:val="en-US"/>
        </w:rPr>
      </w:pPr>
      <w:r>
        <w:rPr>
          <w:lang w:val="en-US"/>
        </w:rPr>
        <w:t xml:space="preserve">Nested if else </w:t>
      </w:r>
      <w:r>
        <w:rPr>
          <w:lang w:val="en-US"/>
        </w:rPr>
        <w:sym w:font="Wingdings" w:char="F0E0"/>
      </w:r>
      <w:r>
        <w:rPr>
          <w:lang w:val="en-US"/>
        </w:rPr>
        <w:t xml:space="preserve"> one if else within another if else</w:t>
      </w:r>
    </w:p>
    <w:p w14:paraId="061F335E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023E0A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12FBDE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5565C4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2DDC2E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64B198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FDE8BD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D6704E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username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'yoga'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'yoga@12'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89F2B6B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username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'yoga'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D515B7F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{</w:t>
      </w:r>
    </w:p>
    <w:p w14:paraId="152FF6C0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'yoga@123'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C19CE88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{</w:t>
      </w:r>
    </w:p>
    <w:p w14:paraId="35152CBF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'login Sucessfully'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8626040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}</w:t>
      </w:r>
    </w:p>
    <w:p w14:paraId="411327F4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16F09808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{</w:t>
      </w:r>
    </w:p>
    <w:p w14:paraId="27051CF6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'Please enter the crt password'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A34C9BC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}</w:t>
      </w:r>
    </w:p>
    <w:p w14:paraId="262BE5E6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}</w:t>
      </w:r>
    </w:p>
    <w:p w14:paraId="7D1F6FA9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3A0B8EB2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{</w:t>
      </w:r>
    </w:p>
    <w:p w14:paraId="686E1682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'Login failed'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2625CE1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}</w:t>
      </w:r>
    </w:p>
    <w:p w14:paraId="729213E7" w14:textId="77777777" w:rsidR="00EA1485" w:rsidRDefault="00EA1485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91281E5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0E2D80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F42BEA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45947C" w14:textId="77777777" w:rsidR="00EA1485" w:rsidRDefault="00EA1485">
      <w:pPr>
        <w:ind w:firstLine="110"/>
        <w:rPr>
          <w:lang w:val="en-US"/>
        </w:rPr>
      </w:pPr>
    </w:p>
    <w:p w14:paraId="5A5E4923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Switch:</w:t>
      </w:r>
    </w:p>
    <w:p w14:paraId="6E28B9B9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2B69F1A2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day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7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1A679E68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dayName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1434CB5C" w14:textId="77777777" w:rsidR="00EA1485" w:rsidRDefault="00EA1485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</w:p>
    <w:p w14:paraId="486A3827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C586C0"/>
          <w:sz w:val="21"/>
          <w:szCs w:val="21"/>
          <w:shd w:val="clear" w:color="auto" w:fill="000000"/>
        </w:rPr>
        <w:t>switch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day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){</w:t>
      </w:r>
    </w:p>
    <w:p w14:paraId="2DF8FEB2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000000"/>
        </w:rPr>
        <w:t>case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1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: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dayName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"Sunday"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444FB3ED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000000"/>
        </w:rPr>
        <w:t>break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40B66CF4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000000"/>
        </w:rPr>
        <w:t>case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2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: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dayName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"Monday"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317EAF06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000000"/>
        </w:rPr>
        <w:t>break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640D3F9C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lastRenderedPageBreak/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000000"/>
        </w:rPr>
        <w:t>case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3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: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dayName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"Tuesday"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6B4E39FB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000000"/>
        </w:rPr>
        <w:t>break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33134B1E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000000"/>
        </w:rPr>
        <w:t>case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4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: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dayName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"Wednesday"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06359E56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000000"/>
        </w:rPr>
        <w:t>break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5207F3F3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000000"/>
        </w:rPr>
        <w:t>case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5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: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dayName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"Thursday"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16269FA6" w14:textId="77777777" w:rsidR="00EA1485" w:rsidRDefault="003021BF">
      <w:pPr>
        <w:shd w:val="clear" w:color="auto" w:fill="000000"/>
        <w:spacing w:line="285" w:lineRule="atLeast"/>
        <w:ind w:firstLine="105"/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000000"/>
        </w:rPr>
        <w:t>break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62C76C22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    </w:t>
      </w:r>
      <w:proofErr w:type="gramStart"/>
      <w:r>
        <w:rPr>
          <w:rFonts w:ascii="Consolas" w:eastAsia="Consolas" w:hAnsi="Consolas" w:cs="Consolas"/>
          <w:color w:val="C586C0"/>
          <w:sz w:val="21"/>
          <w:szCs w:val="21"/>
          <w:shd w:val="clear" w:color="auto" w:fill="000000"/>
        </w:rPr>
        <w:t>default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: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dayName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"Invalid day"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178C4379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 }</w:t>
      </w:r>
    </w:p>
    <w:p w14:paraId="7B053ABE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dayName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;    </w:t>
      </w:r>
    </w:p>
    <w:p w14:paraId="12AB774C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570C6437" w14:textId="77777777" w:rsidR="00EA1485" w:rsidRDefault="00EA1485">
      <w:pPr>
        <w:ind w:firstLine="110"/>
        <w:rPr>
          <w:lang w:val="en-US"/>
        </w:rPr>
      </w:pPr>
    </w:p>
    <w:p w14:paraId="116D885F" w14:textId="77777777" w:rsidR="00EA1485" w:rsidRDefault="003021BF">
      <w:pPr>
        <w:ind w:firstLine="110"/>
        <w:rPr>
          <w:lang w:val="en-US"/>
        </w:rPr>
      </w:pPr>
      <w:r>
        <w:rPr>
          <w:b/>
          <w:lang w:val="en-US"/>
        </w:rPr>
        <w:t xml:space="preserve">LOOP / Iterative / Repeatation </w:t>
      </w:r>
      <w:proofErr w:type="gramStart"/>
      <w:r>
        <w:rPr>
          <w:b/>
          <w:lang w:val="en-US"/>
        </w:rPr>
        <w:t>control :</w:t>
      </w:r>
      <w:proofErr w:type="gramEnd"/>
      <w:r>
        <w:rPr>
          <w:lang w:val="en-US"/>
        </w:rPr>
        <w:t xml:space="preserve"> 3 types</w:t>
      </w:r>
      <w:r>
        <w:rPr>
          <w:lang w:val="en-US"/>
        </w:rPr>
        <w:br/>
      </w:r>
    </w:p>
    <w:p w14:paraId="321557B0" w14:textId="77777777" w:rsidR="00EA1485" w:rsidRDefault="003021BF">
      <w:pPr>
        <w:numPr>
          <w:ilvl w:val="0"/>
          <w:numId w:val="6"/>
        </w:numPr>
        <w:ind w:firstLine="110"/>
        <w:rPr>
          <w:lang w:val="en-US"/>
        </w:rPr>
      </w:pPr>
      <w:r>
        <w:rPr>
          <w:lang w:val="en-US"/>
        </w:rPr>
        <w:t xml:space="preserve">Entry check loop - </w:t>
      </w:r>
      <w:proofErr w:type="gramStart"/>
      <w:r>
        <w:rPr>
          <w:lang w:val="en-US"/>
        </w:rPr>
        <w:t>for ,</w:t>
      </w:r>
      <w:proofErr w:type="gramEnd"/>
      <w:r>
        <w:rPr>
          <w:lang w:val="en-US"/>
        </w:rPr>
        <w:t xml:space="preserve"> while</w:t>
      </w:r>
      <w:r>
        <w:rPr>
          <w:lang w:val="en-US"/>
        </w:rPr>
        <w:br/>
        <w:t>2. Exit check loop - do while</w:t>
      </w:r>
    </w:p>
    <w:p w14:paraId="77D1D719" w14:textId="77777777" w:rsidR="00EA1485" w:rsidRDefault="003021BF">
      <w:pPr>
        <w:ind w:firstLine="110"/>
        <w:rPr>
          <w:b/>
          <w:lang w:val="en-US"/>
        </w:rPr>
      </w:pPr>
      <w:r>
        <w:rPr>
          <w:b/>
          <w:lang w:val="en-US"/>
        </w:rPr>
        <w:t>1.For loop using increment ex:</w:t>
      </w:r>
    </w:p>
    <w:p w14:paraId="4835C3F5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&lt;!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DOCTYPE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51AB5ACE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html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lang</w:t>
      </w:r>
      <w:r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"en"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35C771A5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3F5F947E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  <w:t>Document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50D07F89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69B99BD6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109C3E42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550D1176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       </w:t>
      </w:r>
      <w:proofErr w:type="gramStart"/>
      <w:r>
        <w:rPr>
          <w:rFonts w:ascii="Consolas" w:eastAsia="Times New Roman" w:hAnsi="Consolas" w:cs="Times New Roman"/>
          <w:color w:val="C586C0"/>
          <w:sz w:val="25"/>
          <w:szCs w:val="25"/>
          <w:lang w:eastAsia="en-IN"/>
        </w:rPr>
        <w:t>for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let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i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=</w:t>
      </w:r>
      <w:r>
        <w:rPr>
          <w:rFonts w:ascii="Consolas" w:eastAsia="Times New Roman" w:hAnsi="Consolas" w:cs="Times New Roman"/>
          <w:color w:val="B5CEA8"/>
          <w:sz w:val="25"/>
          <w:szCs w:val="25"/>
          <w:lang w:eastAsia="en-IN"/>
        </w:rPr>
        <w:t>1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;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i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&lt;=</w:t>
      </w:r>
      <w:r>
        <w:rPr>
          <w:rFonts w:ascii="Consolas" w:eastAsia="Times New Roman" w:hAnsi="Consolas" w:cs="Times New Roman"/>
          <w:color w:val="B5CEA8"/>
          <w:sz w:val="25"/>
          <w:szCs w:val="25"/>
          <w:lang w:eastAsia="en-IN"/>
        </w:rPr>
        <w:t>5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;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i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+=</w:t>
      </w:r>
      <w:r>
        <w:rPr>
          <w:rFonts w:ascii="Consolas" w:eastAsia="Times New Roman" w:hAnsi="Consolas" w:cs="Times New Roman"/>
          <w:color w:val="B5CEA8"/>
          <w:sz w:val="25"/>
          <w:szCs w:val="25"/>
          <w:lang w:eastAsia="en-IN"/>
        </w:rPr>
        <w:t>2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)</w:t>
      </w:r>
    </w:p>
    <w:p w14:paraId="7163D180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       {</w:t>
      </w:r>
    </w:p>
    <w:p w14:paraId="1D692273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         </w:t>
      </w:r>
      <w:proofErr w:type="gramStart"/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document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5"/>
          <w:szCs w:val="25"/>
          <w:lang w:eastAsia="en-IN"/>
        </w:rPr>
        <w:t>write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i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+</w:t>
      </w:r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"&lt;br&gt;"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);</w:t>
      </w:r>
    </w:p>
    <w:p w14:paraId="655B4E7F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       }</w:t>
      </w:r>
    </w:p>
    <w:p w14:paraId="7ADF4B3B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63560241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75A16023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4AF20777" w14:textId="77777777" w:rsidR="00EA1485" w:rsidRDefault="003021BF">
      <w:pPr>
        <w:ind w:firstLine="110"/>
        <w:rPr>
          <w:lang w:val="en-US"/>
        </w:rPr>
      </w:pPr>
      <w:r>
        <w:rPr>
          <w:b/>
          <w:lang w:val="en-US"/>
        </w:rPr>
        <w:t>For loop using decrement ex</w:t>
      </w:r>
      <w:r>
        <w:rPr>
          <w:lang w:val="en-US"/>
        </w:rPr>
        <w:t>:</w:t>
      </w:r>
    </w:p>
    <w:p w14:paraId="421537AC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&lt;!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DOCTYPE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43059A59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html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lang</w:t>
      </w:r>
      <w:r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"en"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48FF3281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01416778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  <w:t>Document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452B0996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lastRenderedPageBreak/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1F1B92AB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7FD65A85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5D5BAD8E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       </w:t>
      </w:r>
      <w:proofErr w:type="gramStart"/>
      <w:r>
        <w:rPr>
          <w:rFonts w:ascii="Consolas" w:eastAsia="Times New Roman" w:hAnsi="Consolas" w:cs="Times New Roman"/>
          <w:color w:val="C586C0"/>
          <w:sz w:val="25"/>
          <w:szCs w:val="25"/>
          <w:lang w:eastAsia="en-IN"/>
        </w:rPr>
        <w:t>for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let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i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=</w:t>
      </w:r>
      <w:r>
        <w:rPr>
          <w:rFonts w:ascii="Consolas" w:eastAsia="Times New Roman" w:hAnsi="Consolas" w:cs="Times New Roman"/>
          <w:color w:val="B5CEA8"/>
          <w:sz w:val="25"/>
          <w:szCs w:val="25"/>
          <w:lang w:eastAsia="en-IN"/>
        </w:rPr>
        <w:t>10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;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i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&gt;=</w:t>
      </w:r>
      <w:r>
        <w:rPr>
          <w:rFonts w:ascii="Consolas" w:eastAsia="Times New Roman" w:hAnsi="Consolas" w:cs="Times New Roman"/>
          <w:color w:val="B5CEA8"/>
          <w:sz w:val="25"/>
          <w:szCs w:val="25"/>
          <w:lang w:eastAsia="en-IN"/>
        </w:rPr>
        <w:t>1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;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i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-=</w:t>
      </w:r>
      <w:r>
        <w:rPr>
          <w:rFonts w:ascii="Consolas" w:eastAsia="Times New Roman" w:hAnsi="Consolas" w:cs="Times New Roman"/>
          <w:color w:val="B5CEA8"/>
          <w:sz w:val="25"/>
          <w:szCs w:val="25"/>
          <w:lang w:eastAsia="en-IN"/>
        </w:rPr>
        <w:t>3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)</w:t>
      </w:r>
    </w:p>
    <w:p w14:paraId="211E0990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       {</w:t>
      </w:r>
    </w:p>
    <w:p w14:paraId="18619F26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         </w:t>
      </w:r>
      <w:proofErr w:type="gramStart"/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document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5"/>
          <w:szCs w:val="25"/>
          <w:lang w:eastAsia="en-IN"/>
        </w:rPr>
        <w:t>write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i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+</w:t>
      </w:r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"&lt;br&gt;"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);</w:t>
      </w:r>
    </w:p>
    <w:p w14:paraId="7423335E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       }</w:t>
      </w:r>
    </w:p>
    <w:p w14:paraId="057690B1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30998D60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0DD162C3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34C67FDF" w14:textId="77777777" w:rsidR="00EA1485" w:rsidRDefault="00EA1485">
      <w:pPr>
        <w:ind w:firstLine="110"/>
        <w:rPr>
          <w:lang w:val="en-US"/>
        </w:rPr>
      </w:pPr>
    </w:p>
    <w:p w14:paraId="3E246E38" w14:textId="77777777" w:rsidR="00EA1485" w:rsidRDefault="003021BF">
      <w:pPr>
        <w:ind w:firstLine="110"/>
        <w:rPr>
          <w:b/>
          <w:lang w:val="en-US"/>
        </w:rPr>
      </w:pPr>
      <w:r>
        <w:rPr>
          <w:b/>
          <w:lang w:val="en-US"/>
        </w:rPr>
        <w:t>2. for in loop</w:t>
      </w:r>
    </w:p>
    <w:p w14:paraId="16A53CE1" w14:textId="77777777" w:rsidR="00EA1485" w:rsidRDefault="003021BF">
      <w:pPr>
        <w:ind w:firstLine="110"/>
        <w:rPr>
          <w:lang w:val="en-US"/>
        </w:rPr>
      </w:pPr>
      <w:r>
        <w:rPr>
          <w:lang w:val="en-US"/>
        </w:rPr>
        <w:sym w:font="Wingdings" w:char="F0E0"/>
      </w:r>
      <w:r>
        <w:rPr>
          <w:lang w:val="en-US"/>
        </w:rPr>
        <w:t>It is used to iterate over the enumerable properties of an object.</w:t>
      </w:r>
    </w:p>
    <w:p w14:paraId="5C1D31BE" w14:textId="77777777" w:rsidR="00EA1485" w:rsidRDefault="003021BF">
      <w:pPr>
        <w:ind w:firstLine="110"/>
        <w:rPr>
          <w:lang w:val="en-US"/>
        </w:rPr>
      </w:pPr>
      <w:r>
        <w:rPr>
          <w:lang w:val="en-US"/>
        </w:rPr>
        <w:sym w:font="Wingdings" w:char="F0E0"/>
      </w:r>
      <w:r>
        <w:rPr>
          <w:lang w:val="en-US"/>
        </w:rPr>
        <w:t>It is often used for iterating over the keys of an object.</w:t>
      </w:r>
    </w:p>
    <w:p w14:paraId="670A3417" w14:textId="77777777" w:rsidR="00EA1485" w:rsidRDefault="003021BF">
      <w:pPr>
        <w:ind w:firstLine="110"/>
        <w:rPr>
          <w:b/>
          <w:lang w:val="en-US"/>
        </w:rPr>
      </w:pPr>
      <w:r>
        <w:rPr>
          <w:b/>
          <w:lang w:val="en-US"/>
        </w:rPr>
        <w:t>Syntax:</w:t>
      </w:r>
    </w:p>
    <w:p w14:paraId="0D7D500B" w14:textId="77777777" w:rsidR="00EA1485" w:rsidRDefault="003021BF">
      <w:pPr>
        <w:ind w:left="720" w:firstLine="110"/>
        <w:rPr>
          <w:lang w:val="en-US"/>
        </w:rPr>
      </w:pP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>let key in object)</w:t>
      </w:r>
    </w:p>
    <w:p w14:paraId="1B7468E0" w14:textId="77777777" w:rsidR="00EA1485" w:rsidRDefault="003021BF">
      <w:pPr>
        <w:ind w:left="720" w:firstLine="110"/>
        <w:rPr>
          <w:lang w:val="en-US"/>
        </w:rPr>
      </w:pPr>
      <w:r>
        <w:rPr>
          <w:lang w:val="en-US"/>
        </w:rPr>
        <w:t>{</w:t>
      </w:r>
    </w:p>
    <w:p w14:paraId="5BE819A9" w14:textId="77777777" w:rsidR="00EA1485" w:rsidRDefault="003021BF">
      <w:pPr>
        <w:ind w:left="720" w:firstLine="110"/>
        <w:rPr>
          <w:lang w:val="en-US"/>
        </w:rPr>
      </w:pPr>
      <w:r>
        <w:rPr>
          <w:lang w:val="en-US"/>
        </w:rPr>
        <w:t xml:space="preserve">    //code to be executed</w:t>
      </w:r>
    </w:p>
    <w:p w14:paraId="722D62C0" w14:textId="77777777" w:rsidR="00EA1485" w:rsidRDefault="003021BF">
      <w:pPr>
        <w:ind w:left="720" w:firstLine="110"/>
        <w:rPr>
          <w:lang w:val="en-US"/>
        </w:rPr>
      </w:pPr>
      <w:r>
        <w:rPr>
          <w:lang w:val="en-US"/>
        </w:rPr>
        <w:t>}</w:t>
      </w:r>
    </w:p>
    <w:p w14:paraId="52325157" w14:textId="77777777" w:rsidR="00EA1485" w:rsidRDefault="003021BF">
      <w:pPr>
        <w:ind w:firstLine="110"/>
        <w:rPr>
          <w:b/>
          <w:lang w:val="en-US"/>
        </w:rPr>
      </w:pPr>
      <w:r>
        <w:rPr>
          <w:b/>
          <w:lang w:val="en-US"/>
        </w:rPr>
        <w:t>Ex:</w:t>
      </w:r>
    </w:p>
    <w:p w14:paraId="6F675E87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&lt;!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DOCTYPE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6BA25EC5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html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lang</w:t>
      </w:r>
      <w:r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"en"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4F1AA3FA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4C1183C3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  <w:t>Document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56F8B6CA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1E895341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154B9F5C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112D4F7C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      </w:t>
      </w:r>
      <w:proofErr w:type="gramStart"/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let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person</w:t>
      </w:r>
      <w:proofErr w:type="gramEnd"/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={</w:t>
      </w:r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'Name'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:</w:t>
      </w:r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'yoga'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,</w:t>
      </w:r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'Age'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:</w:t>
      </w:r>
      <w:r>
        <w:rPr>
          <w:rFonts w:ascii="Consolas" w:eastAsia="Times New Roman" w:hAnsi="Consolas" w:cs="Times New Roman"/>
          <w:color w:val="B5CEA8"/>
          <w:sz w:val="25"/>
          <w:szCs w:val="25"/>
          <w:lang w:eastAsia="en-IN"/>
        </w:rPr>
        <w:t>24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,</w:t>
      </w:r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'Course'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:</w:t>
      </w:r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'WEB DESIGNING'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}</w:t>
      </w:r>
    </w:p>
    <w:p w14:paraId="124F1154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      </w:t>
      </w:r>
      <w:r>
        <w:rPr>
          <w:rFonts w:ascii="Consolas" w:eastAsia="Times New Roman" w:hAnsi="Consolas" w:cs="Times New Roman"/>
          <w:color w:val="C586C0"/>
          <w:sz w:val="25"/>
          <w:szCs w:val="25"/>
          <w:lang w:eastAsia="en-IN"/>
        </w:rPr>
        <w:t>for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(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let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k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in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person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)</w:t>
      </w:r>
    </w:p>
    <w:p w14:paraId="7E588FB7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      {</w:t>
      </w:r>
    </w:p>
    <w:p w14:paraId="268E5545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         </w:t>
      </w:r>
      <w:proofErr w:type="gramStart"/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document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5"/>
          <w:szCs w:val="25"/>
          <w:lang w:eastAsia="en-IN"/>
        </w:rPr>
        <w:t>write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k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+</w:t>
      </w:r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":"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+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person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[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k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]+</w:t>
      </w:r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"&lt;br&gt;"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);</w:t>
      </w:r>
    </w:p>
    <w:p w14:paraId="3D6A0039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      }</w:t>
      </w:r>
    </w:p>
    <w:p w14:paraId="2697617A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188345D6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7F1AE546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45DABA05" w14:textId="77777777" w:rsidR="00EA1485" w:rsidRDefault="00EA1485">
      <w:pPr>
        <w:ind w:firstLine="110"/>
        <w:rPr>
          <w:lang w:val="en-US"/>
        </w:rPr>
      </w:pPr>
    </w:p>
    <w:p w14:paraId="731F3AF0" w14:textId="77777777" w:rsidR="00EA1485" w:rsidRDefault="003021BF">
      <w:pPr>
        <w:ind w:firstLine="110"/>
        <w:rPr>
          <w:b/>
          <w:lang w:val="en-US"/>
        </w:rPr>
      </w:pPr>
      <w:r>
        <w:rPr>
          <w:b/>
          <w:lang w:val="en-US"/>
        </w:rPr>
        <w:lastRenderedPageBreak/>
        <w:t>3. for of loop</w:t>
      </w:r>
    </w:p>
    <w:p w14:paraId="10250353" w14:textId="77777777" w:rsidR="00EA1485" w:rsidRDefault="003021BF">
      <w:pPr>
        <w:ind w:firstLine="110"/>
      </w:pPr>
      <w:r>
        <w:rPr>
          <w:lang w:val="en-US"/>
        </w:rPr>
        <w:sym w:font="Wingdings" w:char="F0E0"/>
      </w:r>
      <w:r>
        <w:rPr>
          <w:lang w:val="en-US"/>
        </w:rPr>
        <w:t>The JavaScript for of statement loops through the values of an iterable object.</w:t>
      </w:r>
    </w:p>
    <w:p w14:paraId="76FD3D9F" w14:textId="77777777" w:rsidR="00EA1485" w:rsidRDefault="003021BF">
      <w:pPr>
        <w:ind w:firstLine="110"/>
      </w:pPr>
      <w:r>
        <w:rPr>
          <w:lang w:val="en-US"/>
        </w:rPr>
        <w:sym w:font="Wingdings" w:char="F0E0"/>
      </w:r>
      <w:r>
        <w:rPr>
          <w:lang w:val="en-US"/>
        </w:rPr>
        <w:t>It lets you loop over iterable data structures such as Arrays, Strings, Maps, NodeLists, and more:</w:t>
      </w:r>
    </w:p>
    <w:p w14:paraId="6C31FEFC" w14:textId="77777777" w:rsidR="00EA1485" w:rsidRDefault="003021BF">
      <w:pPr>
        <w:ind w:firstLine="110"/>
      </w:pPr>
      <w:r>
        <w:rPr>
          <w:b/>
          <w:bCs/>
          <w:lang w:val="en-US"/>
        </w:rPr>
        <w:t>Syntax</w:t>
      </w:r>
    </w:p>
    <w:p w14:paraId="550FFE0F" w14:textId="77777777" w:rsidR="00EA1485" w:rsidRDefault="003021BF">
      <w:pPr>
        <w:ind w:left="720" w:firstLine="110"/>
        <w:rPr>
          <w:lang w:val="en-US"/>
        </w:rPr>
      </w:pPr>
      <w:r>
        <w:rPr>
          <w:lang w:val="en-US"/>
        </w:rPr>
        <w:t xml:space="preserve">for (let variable of iterable) </w:t>
      </w:r>
    </w:p>
    <w:p w14:paraId="619270AB" w14:textId="77777777" w:rsidR="00EA1485" w:rsidRDefault="003021BF">
      <w:pPr>
        <w:ind w:left="720" w:firstLine="110"/>
        <w:rPr>
          <w:lang w:val="en-US"/>
        </w:rPr>
      </w:pPr>
      <w:r>
        <w:rPr>
          <w:lang w:val="en-US"/>
        </w:rPr>
        <w:t>{</w:t>
      </w:r>
      <w:r>
        <w:rPr>
          <w:lang w:val="en-US"/>
        </w:rPr>
        <w:br/>
        <w:t>  // </w:t>
      </w:r>
      <w:r>
        <w:rPr>
          <w:i/>
          <w:iCs/>
          <w:lang w:val="en-US"/>
        </w:rPr>
        <w:t>code block to be executed</w:t>
      </w:r>
      <w:r>
        <w:rPr>
          <w:lang w:val="en-US"/>
        </w:rPr>
        <w:br/>
        <w:t>}</w:t>
      </w:r>
    </w:p>
    <w:p w14:paraId="49F94D8D" w14:textId="77777777" w:rsidR="00EA1485" w:rsidRDefault="003021BF">
      <w:pPr>
        <w:ind w:firstLine="110"/>
        <w:rPr>
          <w:b/>
          <w:lang w:val="en-US"/>
        </w:rPr>
      </w:pPr>
      <w:r>
        <w:rPr>
          <w:b/>
          <w:lang w:val="en-US"/>
        </w:rPr>
        <w:t>Ex:</w:t>
      </w:r>
    </w:p>
    <w:p w14:paraId="7C20F69B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&lt;!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DOCTYPE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17A19717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html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lang</w:t>
      </w:r>
      <w:r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"en"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2D2E0DB8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5AD126CE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  <w:t>Document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24CA9A4F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0B8E8AA4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7669630E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440A1A1B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      </w:t>
      </w:r>
      <w:proofErr w:type="gramStart"/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let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p</w:t>
      </w:r>
      <w:proofErr w:type="gramEnd"/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=[</w:t>
      </w:r>
      <w:r>
        <w:rPr>
          <w:rFonts w:ascii="Consolas" w:eastAsia="Times New Roman" w:hAnsi="Consolas" w:cs="Times New Roman"/>
          <w:color w:val="B5CEA8"/>
          <w:sz w:val="25"/>
          <w:szCs w:val="25"/>
          <w:lang w:eastAsia="en-IN"/>
        </w:rPr>
        <w:t>9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,</w:t>
      </w:r>
      <w:r>
        <w:rPr>
          <w:rFonts w:ascii="Consolas" w:eastAsia="Times New Roman" w:hAnsi="Consolas" w:cs="Times New Roman"/>
          <w:color w:val="B5CEA8"/>
          <w:sz w:val="25"/>
          <w:szCs w:val="25"/>
          <w:lang w:eastAsia="en-IN"/>
        </w:rPr>
        <w:t>87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,</w:t>
      </w:r>
      <w:r>
        <w:rPr>
          <w:rFonts w:ascii="Consolas" w:eastAsia="Times New Roman" w:hAnsi="Consolas" w:cs="Times New Roman"/>
          <w:color w:val="B5CEA8"/>
          <w:sz w:val="25"/>
          <w:szCs w:val="25"/>
          <w:lang w:eastAsia="en-IN"/>
        </w:rPr>
        <w:t>65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,</w:t>
      </w:r>
      <w:r>
        <w:rPr>
          <w:rFonts w:ascii="Consolas" w:eastAsia="Times New Roman" w:hAnsi="Consolas" w:cs="Times New Roman"/>
          <w:color w:val="B5CEA8"/>
          <w:sz w:val="25"/>
          <w:szCs w:val="25"/>
          <w:lang w:eastAsia="en-IN"/>
        </w:rPr>
        <w:t>43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]</w:t>
      </w:r>
    </w:p>
    <w:p w14:paraId="529847C3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      </w:t>
      </w:r>
      <w:r>
        <w:rPr>
          <w:rFonts w:ascii="Consolas" w:eastAsia="Times New Roman" w:hAnsi="Consolas" w:cs="Times New Roman"/>
          <w:color w:val="C586C0"/>
          <w:sz w:val="25"/>
          <w:szCs w:val="25"/>
          <w:lang w:eastAsia="en-IN"/>
        </w:rPr>
        <w:t>for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(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let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k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of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p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)</w:t>
      </w:r>
    </w:p>
    <w:p w14:paraId="3705E865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      {</w:t>
      </w:r>
    </w:p>
    <w:p w14:paraId="78B13B63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         </w:t>
      </w:r>
      <w:proofErr w:type="gramStart"/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document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5"/>
          <w:szCs w:val="25"/>
          <w:lang w:eastAsia="en-IN"/>
        </w:rPr>
        <w:t>write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k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+</w:t>
      </w:r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"&lt;br&gt;"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);</w:t>
      </w:r>
    </w:p>
    <w:p w14:paraId="424036DB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      }</w:t>
      </w:r>
    </w:p>
    <w:p w14:paraId="34854CFF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78E79984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67F956B6" w14:textId="77777777" w:rsidR="00EA1485" w:rsidRDefault="003021BF">
      <w:pPr>
        <w:shd w:val="clear" w:color="auto" w:fill="1F1F1F"/>
        <w:spacing w:after="0" w:line="330" w:lineRule="atLeast"/>
        <w:ind w:firstLine="125"/>
        <w:rPr>
          <w:rFonts w:ascii="Consolas" w:eastAsia="Times New Roman" w:hAnsi="Consolas" w:cs="Times New Roman"/>
          <w:color w:val="CCCCCC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</w:p>
    <w:p w14:paraId="63806466" w14:textId="77777777" w:rsidR="00EA1485" w:rsidRDefault="00EA1485">
      <w:pPr>
        <w:tabs>
          <w:tab w:val="left" w:pos="312"/>
        </w:tabs>
        <w:ind w:firstLine="120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4F98868E" w14:textId="77777777" w:rsidR="00EA1485" w:rsidRDefault="003021BF">
      <w:pPr>
        <w:tabs>
          <w:tab w:val="left" w:pos="312"/>
        </w:tabs>
        <w:ind w:firstLine="1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lang w:eastAsia="zh-CN"/>
        </w:rPr>
        <w:t>For Each:</w:t>
      </w:r>
    </w:p>
    <w:p w14:paraId="296EC5D6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 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/>
        </w:rPr>
        <w:t>&gt;</w:t>
      </w:r>
    </w:p>
    <w:p w14:paraId="19A86AD3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   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/>
        </w:rPr>
        <w:t>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/>
        </w:rPr>
        <w:t>""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;</w:t>
      </w:r>
    </w:p>
    <w:p w14:paraId="6D16F073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   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/>
        </w:rPr>
        <w:t>livewire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/>
        </w:rPr>
        <w:t>=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/>
        </w:rPr>
        <w:t>"lakshmi"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,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/>
        </w:rPr>
        <w:t>"bhavani"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,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/>
        </w:rPr>
        <w:t>"esha"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,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/>
        </w:rPr>
        <w:t>"reshma"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,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/>
        </w:rPr>
        <w:t>"hani"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];</w:t>
      </w:r>
    </w:p>
    <w:p w14:paraId="241356C7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   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/>
        </w:rPr>
        <w:t>livewire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/>
        </w:rPr>
        <w:t>forEach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(</w:t>
      </w:r>
      <w:proofErr w:type="gramEnd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/>
        </w:rPr>
        <w:t>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);</w:t>
      </w:r>
    </w:p>
    <w:p w14:paraId="14F4D275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   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/>
        </w:rPr>
        <w:t xml:space="preserve">Function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/>
        </w:rPr>
        <w:t>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/>
        </w:rPr>
        <w:t>z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,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/>
        </w:rPr>
        <w:t>ind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){</w:t>
      </w:r>
    </w:p>
    <w:p w14:paraId="0F3A94E5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/>
        </w:rPr>
        <w:t>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/>
        </w:rPr>
        <w:t>+=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/>
        </w:rPr>
        <w:t>ind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/>
        </w:rPr>
        <w:t>+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/>
        </w:rPr>
        <w:t>z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/>
        </w:rPr>
        <w:t>+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/>
        </w:rPr>
        <w:t>"&lt;br&gt;"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;</w:t>
      </w:r>
    </w:p>
    <w:p w14:paraId="556EC61E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/>
        </w:rPr>
        <w:t>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;</w:t>
      </w:r>
    </w:p>
    <w:p w14:paraId="15B35E31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   }</w:t>
      </w:r>
    </w:p>
    <w:p w14:paraId="1D3149DB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/>
        </w:rPr>
        <w:t>&gt;</w:t>
      </w:r>
    </w:p>
    <w:p w14:paraId="06EB180D" w14:textId="77777777" w:rsidR="00EA1485" w:rsidRDefault="00EA1485">
      <w:pPr>
        <w:tabs>
          <w:tab w:val="left" w:pos="312"/>
        </w:tabs>
        <w:ind w:firstLine="120"/>
        <w:rPr>
          <w:rFonts w:ascii="Times New Roman" w:eastAsia="SimSun" w:hAnsi="Times New Roman" w:cs="Times New Roman"/>
          <w:color w:val="0000FF"/>
          <w:sz w:val="24"/>
          <w:szCs w:val="24"/>
        </w:rPr>
      </w:pPr>
    </w:p>
    <w:p w14:paraId="040654C3" w14:textId="77777777" w:rsidR="00EA1485" w:rsidRDefault="00EA1485">
      <w:pPr>
        <w:tabs>
          <w:tab w:val="left" w:pos="312"/>
        </w:tabs>
        <w:ind w:firstLine="120"/>
        <w:rPr>
          <w:rFonts w:ascii="Times New Roman" w:eastAsia="SimSun" w:hAnsi="Times New Roman" w:cs="Times New Roman"/>
          <w:color w:val="0000FF"/>
          <w:sz w:val="24"/>
          <w:szCs w:val="24"/>
        </w:rPr>
      </w:pPr>
    </w:p>
    <w:p w14:paraId="01EE6C80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/>
        </w:rPr>
        <w:t>&gt;</w:t>
      </w:r>
    </w:p>
    <w:p w14:paraId="32C50BB2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   </w:t>
      </w:r>
    </w:p>
    <w:p w14:paraId="4C5E710D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   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/>
        </w:rPr>
        <w:t>livewire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/>
        </w:rPr>
        <w:t>=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/>
        </w:rPr>
        <w:t>"lakshmi"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,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/>
        </w:rPr>
        <w:t>"bhavani"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,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/>
        </w:rPr>
        <w:t>"esha"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,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/>
        </w:rPr>
        <w:t>"reshma"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,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/>
        </w:rPr>
        <w:t>"hani"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];</w:t>
      </w:r>
    </w:p>
    <w:p w14:paraId="5E23D1D8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   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/>
        </w:rPr>
        <w:t>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/>
        </w:rPr>
        <w:t>=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/>
        </w:rPr>
        <w:t>livewire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[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/>
        </w:rPr>
        <w:t>4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];  </w:t>
      </w:r>
    </w:p>
    <w:p w14:paraId="1F36284F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 xml:space="preserve">  </w:t>
      </w:r>
    </w:p>
    <w:p w14:paraId="7BB51432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/>
        </w:rPr>
        <w:t>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>;</w:t>
      </w:r>
    </w:p>
    <w:p w14:paraId="6CD4B686" w14:textId="77777777" w:rsidR="00EA1485" w:rsidRDefault="003021BF">
      <w:pPr>
        <w:shd w:val="clear" w:color="auto" w:fill="000000"/>
        <w:spacing w:line="285" w:lineRule="atLeast"/>
        <w:ind w:firstLine="105"/>
        <w:rPr>
          <w:b/>
          <w:color w:val="842F73" w:themeColor="text2" w:themeShade="BF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/>
        </w:rPr>
        <w:t>&gt;</w:t>
      </w:r>
    </w:p>
    <w:p w14:paraId="376B3654" w14:textId="77777777" w:rsidR="00EA1485" w:rsidRDefault="003021BF">
      <w:pPr>
        <w:ind w:firstLine="110"/>
        <w:rPr>
          <w:b/>
          <w:lang w:val="en-US"/>
        </w:rPr>
      </w:pPr>
      <w:r>
        <w:rPr>
          <w:b/>
          <w:lang w:val="en-US"/>
        </w:rPr>
        <w:t>While loop:</w:t>
      </w:r>
    </w:p>
    <w:p w14:paraId="271013E7" w14:textId="77777777" w:rsidR="00EA1485" w:rsidRDefault="003021BF">
      <w:pPr>
        <w:ind w:firstLine="110"/>
      </w:pPr>
      <w:r>
        <w:rPr>
          <w:b/>
          <w:bCs/>
          <w:lang w:val="en-US"/>
        </w:rPr>
        <w:t>Ex: while loop using increment</w:t>
      </w:r>
    </w:p>
    <w:p w14:paraId="2ED84129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489D3C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C4CA62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94E54B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2D6A54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54EA91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B76C2D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BE00B2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2D7A5D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7BC297D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89062DF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</w:p>
    <w:p w14:paraId="362DE346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{</w:t>
      </w:r>
    </w:p>
    <w:p w14:paraId="1974BB3D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"&lt;br&gt;The number is 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E3FDF97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14:paraId="637161D2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0FC29773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738C84E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6934A6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1595C1" w14:textId="77777777" w:rsidR="00EA1485" w:rsidRDefault="003021BF">
      <w:pPr>
        <w:shd w:val="clear" w:color="auto" w:fill="1F1F1F"/>
        <w:spacing w:after="0" w:line="285" w:lineRule="atLeast"/>
        <w:ind w:firstLine="105"/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1ED199" w14:textId="42E4F83E" w:rsidR="00EA1485" w:rsidRDefault="003021BF">
      <w:pPr>
        <w:ind w:firstLine="110"/>
        <w:rPr>
          <w:b/>
          <w:lang w:val="en-US"/>
        </w:rPr>
      </w:pPr>
      <w:r>
        <w:rPr>
          <w:b/>
          <w:lang w:val="en-US"/>
        </w:rPr>
        <w:t>Ex: while loop using decrement</w:t>
      </w:r>
    </w:p>
    <w:p w14:paraId="635BB52B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42239D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5D1495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EB43BD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92788F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27EA0E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4AE855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C00F7F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1F567A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94549E8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2311CF9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</w:p>
    <w:p w14:paraId="1131788B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{</w:t>
      </w:r>
    </w:p>
    <w:p w14:paraId="31EA182E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"&lt;br&gt;The number is 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CAE7293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B6E77C0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67F4CE73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5A0F97B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8FA624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E5B7B3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C53B5A" w14:textId="77777777" w:rsidR="00EA1485" w:rsidRDefault="00EA1485">
      <w:pPr>
        <w:ind w:firstLine="110"/>
        <w:rPr>
          <w:b/>
          <w:lang w:val="en-US"/>
        </w:rPr>
      </w:pPr>
    </w:p>
    <w:p w14:paraId="04829FB3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22354BC1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livewire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"lakshmi"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,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"bhavani"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,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"esha"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,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"reshma"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,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"hani"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];</w:t>
      </w:r>
    </w:p>
    <w:p w14:paraId="71A7E7A7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z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516EE8E1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26E8D948" w14:textId="77777777" w:rsidR="00EA1485" w:rsidRDefault="00EA1485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</w:p>
    <w:p w14:paraId="4DE454F4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</w:t>
      </w:r>
      <w:proofErr w:type="gramStart"/>
      <w:r>
        <w:rPr>
          <w:rFonts w:ascii="Consolas" w:eastAsia="Consolas" w:hAnsi="Consolas" w:cs="Consolas"/>
          <w:color w:val="C586C0"/>
          <w:sz w:val="21"/>
          <w:szCs w:val="21"/>
          <w:shd w:val="clear" w:color="auto" w:fill="000000"/>
        </w:rPr>
        <w:t>while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livewire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z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]){</w:t>
      </w:r>
    </w:p>
    <w:p w14:paraId="4B9BFE84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+=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livewire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z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+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"&lt;br&gt;"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3A7FDAAE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z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+=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1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55F51F0D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}</w:t>
      </w:r>
    </w:p>
    <w:p w14:paraId="37B50765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36E98715" w14:textId="77777777" w:rsidR="00EA1485" w:rsidRDefault="003021BF">
      <w:pPr>
        <w:shd w:val="clear" w:color="auto" w:fill="000000"/>
        <w:spacing w:line="285" w:lineRule="atLeast"/>
        <w:ind w:firstLine="105"/>
        <w:rPr>
          <w:b/>
          <w:lang w:val="en-US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37EFFEDB" w14:textId="77777777" w:rsidR="00EA1485" w:rsidRDefault="003021BF">
      <w:pPr>
        <w:ind w:firstLine="110"/>
        <w:rPr>
          <w:b/>
          <w:lang w:val="en-US"/>
        </w:rPr>
      </w:pPr>
      <w:r>
        <w:rPr>
          <w:b/>
          <w:lang w:val="en-US"/>
        </w:rPr>
        <w:t>do-while loop: exit check loop</w:t>
      </w:r>
    </w:p>
    <w:p w14:paraId="0D10E351" w14:textId="77777777" w:rsidR="00EA1485" w:rsidRDefault="003021BF">
      <w:pPr>
        <w:ind w:firstLine="110"/>
        <w:rPr>
          <w:b/>
          <w:bCs/>
          <w:lang w:val="en-US"/>
        </w:rPr>
      </w:pPr>
      <w:r>
        <w:rPr>
          <w:b/>
          <w:bCs/>
          <w:lang w:val="en-US"/>
        </w:rPr>
        <w:t>Syntax:</w:t>
      </w:r>
    </w:p>
    <w:p w14:paraId="5BED400A" w14:textId="77777777" w:rsidR="00EA1485" w:rsidRDefault="003021BF">
      <w:pPr>
        <w:ind w:firstLine="110"/>
      </w:pPr>
      <w:r>
        <w:rPr>
          <w:bCs/>
          <w:lang w:val="en-US"/>
        </w:rPr>
        <w:t>initial value;</w:t>
      </w:r>
    </w:p>
    <w:p w14:paraId="37BEA084" w14:textId="77777777" w:rsidR="00EA1485" w:rsidRDefault="003021BF">
      <w:pPr>
        <w:ind w:firstLine="110"/>
        <w:rPr>
          <w:lang w:val="en-US"/>
        </w:rPr>
      </w:pPr>
      <w:proofErr w:type="gramStart"/>
      <w:r>
        <w:rPr>
          <w:lang w:val="en-US"/>
        </w:rPr>
        <w:t>do{</w:t>
      </w:r>
      <w:proofErr w:type="gramEnd"/>
      <w:r>
        <w:rPr>
          <w:lang w:val="en-US"/>
        </w:rPr>
        <w:br/>
      </w:r>
      <w:r>
        <w:rPr>
          <w:i/>
          <w:iCs/>
          <w:lang w:val="en-US"/>
        </w:rPr>
        <w:t>  // code block to be executed</w:t>
      </w:r>
      <w:r>
        <w:rPr>
          <w:iCs/>
          <w:lang w:val="en-US"/>
        </w:rPr>
        <w:sym w:font="Wingdings" w:char="F0E0"/>
      </w:r>
      <w:r>
        <w:rPr>
          <w:iCs/>
          <w:lang w:val="en-US"/>
        </w:rPr>
        <w:t>1.write()  2.increment/decrement</w:t>
      </w:r>
      <w:r>
        <w:rPr>
          <w:i/>
          <w:iCs/>
          <w:lang w:val="en-US"/>
        </w:rPr>
        <w:br/>
      </w:r>
      <w:r>
        <w:rPr>
          <w:lang w:val="en-US"/>
        </w:rPr>
        <w:t>}while (</w:t>
      </w:r>
      <w:r>
        <w:rPr>
          <w:i/>
          <w:iCs/>
          <w:lang w:val="en-US"/>
        </w:rPr>
        <w:t>condition</w:t>
      </w:r>
      <w:r>
        <w:rPr>
          <w:lang w:val="en-US"/>
        </w:rPr>
        <w:t>);</w:t>
      </w:r>
    </w:p>
    <w:p w14:paraId="2720BC79" w14:textId="77777777" w:rsidR="00EA1485" w:rsidRDefault="003021BF">
      <w:pPr>
        <w:ind w:firstLine="110"/>
        <w:rPr>
          <w:b/>
          <w:lang w:val="en-US"/>
        </w:rPr>
      </w:pPr>
      <w:r>
        <w:rPr>
          <w:b/>
          <w:lang w:val="en-US"/>
        </w:rPr>
        <w:t xml:space="preserve">Ex: false </w:t>
      </w:r>
      <w:r>
        <w:rPr>
          <w:b/>
          <w:lang w:val="en-US"/>
        </w:rPr>
        <w:sym w:font="Wingdings" w:char="F0E0"/>
      </w:r>
      <w:r>
        <w:rPr>
          <w:b/>
          <w:lang w:val="en-US"/>
        </w:rPr>
        <w:t xml:space="preserve"> once run</w:t>
      </w:r>
    </w:p>
    <w:p w14:paraId="2DEB439A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8D3606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5E5E2C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4F773C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9DE394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309A1A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94C285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F73185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33A6EA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</w:p>
    <w:p w14:paraId="3D97328E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C7B395D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do</w:t>
      </w:r>
    </w:p>
    <w:p w14:paraId="4E54A570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205B8EE2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"&lt;br&gt;The number is 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3853BBB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14:paraId="595167A6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End"/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  </w:t>
      </w:r>
    </w:p>
    <w:p w14:paraId="230228BE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4E1C7E8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BEE2AE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0AE70F" w14:textId="77777777" w:rsidR="00EA1485" w:rsidRDefault="003021BF">
      <w:pPr>
        <w:shd w:val="clear" w:color="auto" w:fill="1F1F1F"/>
        <w:spacing w:after="0" w:line="285" w:lineRule="atLeast"/>
        <w:ind w:firstLine="105"/>
        <w:rPr>
          <w:lang w:val="en-US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4EE69D" w14:textId="77777777" w:rsidR="00EA1485" w:rsidRDefault="003021BF">
      <w:pPr>
        <w:ind w:firstLine="110"/>
      </w:pPr>
      <w:r>
        <w:rPr>
          <w:b/>
          <w:bCs/>
          <w:lang w:val="en-US"/>
        </w:rPr>
        <w:t>Jumping/Transfer Statement:</w:t>
      </w:r>
    </w:p>
    <w:p w14:paraId="10F20FC5" w14:textId="77777777" w:rsidR="00EA1485" w:rsidRDefault="003021BF">
      <w:pPr>
        <w:ind w:left="360" w:firstLine="110"/>
        <w:rPr>
          <w:lang w:val="en-US"/>
        </w:rPr>
      </w:pPr>
      <w:r>
        <w:rPr>
          <w:lang w:val="en-US"/>
        </w:rPr>
        <w:t xml:space="preserve">1. break </w:t>
      </w:r>
      <w:r>
        <w:rPr>
          <w:lang w:val="en-US"/>
        </w:rPr>
        <w:sym w:font="Wingdings" w:char="F0E0"/>
      </w:r>
      <w:r>
        <w:rPr>
          <w:lang w:val="en-US"/>
        </w:rPr>
        <w:t xml:space="preserve"> stops the loop</w:t>
      </w:r>
    </w:p>
    <w:p w14:paraId="3153C06D" w14:textId="77777777" w:rsidR="00EA1485" w:rsidRDefault="003021BF">
      <w:pPr>
        <w:ind w:left="360" w:firstLine="110"/>
        <w:rPr>
          <w:lang w:val="en-US"/>
        </w:rPr>
      </w:pPr>
      <w:r>
        <w:rPr>
          <w:lang w:val="en-US"/>
        </w:rPr>
        <w:t xml:space="preserve">2. continue </w:t>
      </w:r>
      <w:r>
        <w:rPr>
          <w:lang w:val="en-US"/>
        </w:rPr>
        <w:sym w:font="Wingdings" w:char="F0E0"/>
      </w:r>
      <w:r>
        <w:rPr>
          <w:lang w:val="en-US"/>
        </w:rPr>
        <w:t xml:space="preserve"> skip a part of the loop</w:t>
      </w:r>
    </w:p>
    <w:p w14:paraId="7509D07D" w14:textId="77777777" w:rsidR="00EA1485" w:rsidRDefault="003021BF">
      <w:pPr>
        <w:ind w:firstLine="110"/>
        <w:rPr>
          <w:b/>
          <w:lang w:val="en-US"/>
        </w:rPr>
      </w:pPr>
      <w:r>
        <w:rPr>
          <w:b/>
          <w:lang w:val="en-US"/>
        </w:rPr>
        <w:t>Ex: both break and continue</w:t>
      </w:r>
    </w:p>
    <w:p w14:paraId="149042C6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5E670A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A3E4EB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91CFA2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D73F88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AD41C3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C0AB42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76DF83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698AF0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1041E09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76011B0E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2377D57C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</w:p>
    <w:p w14:paraId="4745B104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{ </w:t>
      </w:r>
    </w:p>
    <w:p w14:paraId="57A4BE6B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//break;</w:t>
      </w:r>
    </w:p>
    <w:p w14:paraId="6629F226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23B8F7E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</w:t>
      </w:r>
    </w:p>
    <w:p w14:paraId="71FCBFFE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+=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+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"&lt;br&gt;"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85E70C8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A1965B9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'a'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B604579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55EF93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D4B238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C5E3B0" w14:textId="77777777" w:rsidR="00EA1485" w:rsidRDefault="003021BF">
      <w:pPr>
        <w:ind w:firstLine="201"/>
        <w:jc w:val="center"/>
        <w:rPr>
          <w:b/>
          <w:color w:val="002060"/>
          <w:sz w:val="40"/>
          <w:szCs w:val="40"/>
        </w:rPr>
      </w:pPr>
      <w:r>
        <w:rPr>
          <w:b/>
          <w:color w:val="002060"/>
          <w:sz w:val="40"/>
          <w:szCs w:val="40"/>
          <w:lang w:val="en-US"/>
        </w:rPr>
        <w:t xml:space="preserve">JS </w:t>
      </w:r>
      <w:r>
        <w:rPr>
          <w:b/>
          <w:color w:val="002060"/>
          <w:sz w:val="40"/>
          <w:szCs w:val="40"/>
        </w:rPr>
        <w:t>Array</w:t>
      </w:r>
    </w:p>
    <w:p w14:paraId="6ABCAC81" w14:textId="77777777" w:rsidR="00EA1485" w:rsidRDefault="003021BF">
      <w:pPr>
        <w:ind w:firstLine="110"/>
        <w:rPr>
          <w:b/>
          <w:shd w:val="clear" w:color="auto" w:fill="D9EEE1"/>
        </w:rPr>
      </w:pPr>
      <w:r>
        <w:rPr>
          <w:b/>
          <w:shd w:val="clear" w:color="auto" w:fill="D9EEE1"/>
          <w:lang w:val="en-US"/>
        </w:rPr>
        <w:t>Ex:  array literal</w:t>
      </w:r>
    </w:p>
    <w:p w14:paraId="6332BB56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49B05B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FF4BEE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10BE21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5ADB91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A632DF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FA961D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5DAF2C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16269D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cars</w:t>
      </w:r>
      <w:proofErr w:type="gramEnd"/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=[];</w:t>
      </w:r>
    </w:p>
    <w:p w14:paraId="2AD44A00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cars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"Honda"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D27AA3B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cars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"Volvo"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5BA772B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cars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"BMW"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D7A8F61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cars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1DB3F27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127682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595409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F9AC05" w14:textId="77777777" w:rsidR="00EA1485" w:rsidRDefault="003021BF">
      <w:pPr>
        <w:ind w:firstLine="110"/>
        <w:rPr>
          <w:b/>
          <w:shd w:val="clear" w:color="auto" w:fill="D9EEE1"/>
          <w:lang w:val="en-US"/>
        </w:rPr>
      </w:pPr>
      <w:r>
        <w:rPr>
          <w:b/>
          <w:shd w:val="clear" w:color="auto" w:fill="D9EEE1"/>
          <w:lang w:val="en-US"/>
        </w:rPr>
        <w:t>Ex:2</w:t>
      </w:r>
    </w:p>
    <w:p w14:paraId="444911FC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&gt;</w:t>
      </w:r>
    </w:p>
    <w:p w14:paraId="4243C60A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let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livewire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'anup'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'ajay'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'bala'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'hari'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];</w:t>
      </w:r>
    </w:p>
    <w:p w14:paraId="3D115123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livewire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[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2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'kumar'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;</w:t>
      </w:r>
    </w:p>
    <w:p w14:paraId="5C628DF2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write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livewire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[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]);</w:t>
      </w:r>
    </w:p>
    <w:p w14:paraId="4BEC5BC6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write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livewire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[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2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]);</w:t>
      </w:r>
    </w:p>
    <w:p w14:paraId="4589931F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write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livewire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length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);</w:t>
      </w:r>
    </w:p>
    <w:p w14:paraId="49DDDE15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  </w:t>
      </w:r>
    </w:p>
    <w:p w14:paraId="5F9DB2F4" w14:textId="77777777" w:rsidR="00EA1485" w:rsidRDefault="003021BF">
      <w:pPr>
        <w:shd w:val="clear" w:color="auto" w:fill="000000"/>
        <w:spacing w:line="285" w:lineRule="atLeast"/>
        <w:ind w:firstLine="105"/>
        <w:rPr>
          <w:b/>
          <w:shd w:val="clear" w:color="auto" w:fill="D9EEE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&gt;</w:t>
      </w:r>
    </w:p>
    <w:p w14:paraId="3FE726FD" w14:textId="77777777" w:rsidR="00EA1485" w:rsidRDefault="003021BF">
      <w:pPr>
        <w:ind w:firstLine="110"/>
        <w:rPr>
          <w:b/>
          <w:shd w:val="clear" w:color="auto" w:fill="D9EEE1"/>
        </w:rPr>
      </w:pPr>
      <w:r>
        <w:rPr>
          <w:b/>
          <w:shd w:val="clear" w:color="auto" w:fill="D9EEE1"/>
        </w:rPr>
        <w:t>Ex: array new keyword</w:t>
      </w:r>
    </w:p>
    <w:p w14:paraId="21CF846A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179B71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B31C15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495041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98CCEB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FA1E3A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665C28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EA3025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45A51A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Const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new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"yoga"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"bava"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"ishu"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ADBAFFB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8FB32B6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D533C7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3033F5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460F9B" w14:textId="77777777" w:rsidR="00EA1485" w:rsidRDefault="003021BF">
      <w:pPr>
        <w:ind w:firstLine="201"/>
        <w:jc w:val="center"/>
        <w:rPr>
          <w:b/>
          <w:color w:val="002060"/>
          <w:sz w:val="40"/>
          <w:szCs w:val="40"/>
          <w:shd w:val="clear" w:color="auto" w:fill="D9EEE1"/>
          <w:lang w:val="en-US"/>
        </w:rPr>
      </w:pPr>
      <w:r>
        <w:rPr>
          <w:b/>
          <w:color w:val="002060"/>
          <w:sz w:val="40"/>
          <w:szCs w:val="40"/>
          <w:shd w:val="clear" w:color="auto" w:fill="D9EEE1"/>
          <w:lang w:val="en-US"/>
        </w:rPr>
        <w:t>JS STRING</w:t>
      </w:r>
    </w:p>
    <w:p w14:paraId="5FD1595D" w14:textId="77777777" w:rsidR="00EA1485" w:rsidRDefault="003021BF">
      <w:pPr>
        <w:shd w:val="clear" w:color="auto" w:fill="1F1F1F"/>
        <w:spacing w:after="0" w:line="285" w:lineRule="atLeast"/>
        <w:ind w:firstLine="140"/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808080"/>
          <w:sz w:val="28"/>
          <w:szCs w:val="28"/>
          <w:lang w:eastAsia="en-IN"/>
        </w:rPr>
        <w:t>&lt;!</w:t>
      </w:r>
      <w:r>
        <w:rPr>
          <w:rFonts w:ascii="Times New Roman" w:eastAsia="Times New Roman" w:hAnsi="Times New Roman" w:cs="Times New Roman"/>
          <w:color w:val="569CD6"/>
          <w:sz w:val="28"/>
          <w:szCs w:val="28"/>
          <w:lang w:eastAsia="en-IN"/>
        </w:rPr>
        <w:t>DOCTYPE</w:t>
      </w:r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html</w:t>
      </w:r>
      <w:r>
        <w:rPr>
          <w:rFonts w:ascii="Times New Roman" w:eastAsia="Times New Roman" w:hAnsi="Times New Roman" w:cs="Times New Roman"/>
          <w:color w:val="808080"/>
          <w:sz w:val="28"/>
          <w:szCs w:val="28"/>
          <w:lang w:eastAsia="en-IN"/>
        </w:rPr>
        <w:t>&gt;</w:t>
      </w:r>
    </w:p>
    <w:p w14:paraId="7D5E3D7E" w14:textId="77777777" w:rsidR="00EA1485" w:rsidRDefault="003021BF">
      <w:pPr>
        <w:shd w:val="clear" w:color="auto" w:fill="1F1F1F"/>
        <w:spacing w:after="0" w:line="285" w:lineRule="atLeast"/>
        <w:ind w:firstLine="140"/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808080"/>
          <w:sz w:val="28"/>
          <w:szCs w:val="28"/>
          <w:lang w:eastAsia="en-IN"/>
        </w:rPr>
        <w:t>&lt;</w:t>
      </w:r>
      <w:r>
        <w:rPr>
          <w:rFonts w:ascii="Times New Roman" w:eastAsia="Times New Roman" w:hAnsi="Times New Roman" w:cs="Times New Roman"/>
          <w:color w:val="569CD6"/>
          <w:sz w:val="28"/>
          <w:szCs w:val="28"/>
          <w:lang w:eastAsia="en-IN"/>
        </w:rPr>
        <w:t>head</w:t>
      </w:r>
      <w:r>
        <w:rPr>
          <w:rFonts w:ascii="Times New Roman" w:eastAsia="Times New Roman" w:hAnsi="Times New Roman" w:cs="Times New Roman"/>
          <w:color w:val="808080"/>
          <w:sz w:val="28"/>
          <w:szCs w:val="28"/>
          <w:lang w:eastAsia="en-IN"/>
        </w:rPr>
        <w:t>&gt;</w:t>
      </w:r>
    </w:p>
    <w:p w14:paraId="2369FC84" w14:textId="77777777" w:rsidR="00EA1485" w:rsidRDefault="003021BF">
      <w:pPr>
        <w:shd w:val="clear" w:color="auto" w:fill="1F1F1F"/>
        <w:spacing w:after="0" w:line="285" w:lineRule="atLeast"/>
        <w:ind w:firstLine="140"/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808080"/>
          <w:sz w:val="28"/>
          <w:szCs w:val="28"/>
          <w:lang w:eastAsia="en-IN"/>
        </w:rPr>
        <w:t>&lt;</w:t>
      </w:r>
      <w:r>
        <w:rPr>
          <w:rFonts w:ascii="Times New Roman" w:eastAsia="Times New Roman" w:hAnsi="Times New Roman" w:cs="Times New Roman"/>
          <w:color w:val="569CD6"/>
          <w:sz w:val="28"/>
          <w:szCs w:val="28"/>
          <w:lang w:eastAsia="en-IN"/>
        </w:rPr>
        <w:t>title</w:t>
      </w:r>
      <w:r>
        <w:rPr>
          <w:rFonts w:ascii="Times New Roman" w:eastAsia="Times New Roman" w:hAnsi="Times New Roman" w:cs="Times New Roman"/>
          <w:color w:val="808080"/>
          <w:sz w:val="28"/>
          <w:szCs w:val="28"/>
          <w:lang w:eastAsia="en-IN"/>
        </w:rPr>
        <w:t>&gt;</w:t>
      </w:r>
      <w:r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  <w:t>Document</w:t>
      </w:r>
      <w:r>
        <w:rPr>
          <w:rFonts w:ascii="Times New Roman" w:eastAsia="Times New Roman" w:hAnsi="Times New Roman" w:cs="Times New Roman"/>
          <w:color w:val="808080"/>
          <w:sz w:val="28"/>
          <w:szCs w:val="28"/>
          <w:lang w:eastAsia="en-IN"/>
        </w:rPr>
        <w:t>&lt;/</w:t>
      </w:r>
      <w:r>
        <w:rPr>
          <w:rFonts w:ascii="Times New Roman" w:eastAsia="Times New Roman" w:hAnsi="Times New Roman" w:cs="Times New Roman"/>
          <w:color w:val="569CD6"/>
          <w:sz w:val="28"/>
          <w:szCs w:val="28"/>
          <w:lang w:eastAsia="en-IN"/>
        </w:rPr>
        <w:t>title</w:t>
      </w:r>
      <w:r>
        <w:rPr>
          <w:rFonts w:ascii="Times New Roman" w:eastAsia="Times New Roman" w:hAnsi="Times New Roman" w:cs="Times New Roman"/>
          <w:color w:val="808080"/>
          <w:sz w:val="28"/>
          <w:szCs w:val="28"/>
          <w:lang w:eastAsia="en-IN"/>
        </w:rPr>
        <w:t>&gt;</w:t>
      </w:r>
    </w:p>
    <w:p w14:paraId="3409239A" w14:textId="77777777" w:rsidR="00EA1485" w:rsidRDefault="003021BF">
      <w:pPr>
        <w:shd w:val="clear" w:color="auto" w:fill="1F1F1F"/>
        <w:spacing w:after="0" w:line="285" w:lineRule="atLeast"/>
        <w:ind w:firstLine="140"/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808080"/>
          <w:sz w:val="28"/>
          <w:szCs w:val="28"/>
          <w:lang w:eastAsia="en-IN"/>
        </w:rPr>
        <w:t>&lt;/</w:t>
      </w:r>
      <w:r>
        <w:rPr>
          <w:rFonts w:ascii="Times New Roman" w:eastAsia="Times New Roman" w:hAnsi="Times New Roman" w:cs="Times New Roman"/>
          <w:color w:val="569CD6"/>
          <w:sz w:val="28"/>
          <w:szCs w:val="28"/>
          <w:lang w:eastAsia="en-IN"/>
        </w:rPr>
        <w:t>head</w:t>
      </w:r>
      <w:r>
        <w:rPr>
          <w:rFonts w:ascii="Times New Roman" w:eastAsia="Times New Roman" w:hAnsi="Times New Roman" w:cs="Times New Roman"/>
          <w:color w:val="808080"/>
          <w:sz w:val="28"/>
          <w:szCs w:val="28"/>
          <w:lang w:eastAsia="en-IN"/>
        </w:rPr>
        <w:t>&gt;</w:t>
      </w:r>
    </w:p>
    <w:p w14:paraId="5DA7A801" w14:textId="77777777" w:rsidR="00EA1485" w:rsidRDefault="003021BF">
      <w:pPr>
        <w:shd w:val="clear" w:color="auto" w:fill="1F1F1F"/>
        <w:spacing w:after="0" w:line="285" w:lineRule="atLeast"/>
        <w:ind w:firstLine="140"/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808080"/>
          <w:sz w:val="28"/>
          <w:szCs w:val="28"/>
          <w:lang w:eastAsia="en-IN"/>
        </w:rPr>
        <w:t>&lt;</w:t>
      </w:r>
      <w:r>
        <w:rPr>
          <w:rFonts w:ascii="Times New Roman" w:eastAsia="Times New Roman" w:hAnsi="Times New Roman" w:cs="Times New Roman"/>
          <w:color w:val="569CD6"/>
          <w:sz w:val="28"/>
          <w:szCs w:val="28"/>
          <w:lang w:eastAsia="en-IN"/>
        </w:rPr>
        <w:t>body</w:t>
      </w:r>
      <w:r>
        <w:rPr>
          <w:rFonts w:ascii="Times New Roman" w:eastAsia="Times New Roman" w:hAnsi="Times New Roman" w:cs="Times New Roman"/>
          <w:color w:val="808080"/>
          <w:sz w:val="28"/>
          <w:szCs w:val="28"/>
          <w:lang w:eastAsia="en-IN"/>
        </w:rPr>
        <w:t>&gt;</w:t>
      </w:r>
    </w:p>
    <w:p w14:paraId="03E51F22" w14:textId="77777777" w:rsidR="00EA1485" w:rsidRDefault="003021BF">
      <w:pPr>
        <w:shd w:val="clear" w:color="auto" w:fill="1F1F1F"/>
        <w:spacing w:after="0" w:line="285" w:lineRule="atLeast"/>
        <w:ind w:firstLine="140"/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808080"/>
          <w:sz w:val="28"/>
          <w:szCs w:val="28"/>
          <w:lang w:eastAsia="en-IN"/>
        </w:rPr>
        <w:lastRenderedPageBreak/>
        <w:t>&lt;/</w:t>
      </w:r>
      <w:r>
        <w:rPr>
          <w:rFonts w:ascii="Times New Roman" w:eastAsia="Times New Roman" w:hAnsi="Times New Roman" w:cs="Times New Roman"/>
          <w:color w:val="569CD6"/>
          <w:sz w:val="28"/>
          <w:szCs w:val="28"/>
          <w:lang w:eastAsia="en-IN"/>
        </w:rPr>
        <w:t>body</w:t>
      </w:r>
      <w:r>
        <w:rPr>
          <w:rFonts w:ascii="Times New Roman" w:eastAsia="Times New Roman" w:hAnsi="Times New Roman" w:cs="Times New Roman"/>
          <w:color w:val="808080"/>
          <w:sz w:val="28"/>
          <w:szCs w:val="28"/>
          <w:lang w:eastAsia="en-IN"/>
        </w:rPr>
        <w:t>&gt;</w:t>
      </w:r>
    </w:p>
    <w:p w14:paraId="07E81CFE" w14:textId="77777777" w:rsidR="00EA1485" w:rsidRDefault="003021BF">
      <w:pPr>
        <w:shd w:val="clear" w:color="auto" w:fill="1F1F1F"/>
        <w:spacing w:after="0" w:line="285" w:lineRule="atLeast"/>
        <w:ind w:firstLine="140"/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808080"/>
          <w:sz w:val="28"/>
          <w:szCs w:val="28"/>
          <w:lang w:eastAsia="en-IN"/>
        </w:rPr>
        <w:t>&lt;</w:t>
      </w:r>
      <w:r>
        <w:rPr>
          <w:rFonts w:ascii="Times New Roman" w:eastAsia="Times New Roman" w:hAnsi="Times New Roman" w:cs="Times New Roman"/>
          <w:color w:val="569CD6"/>
          <w:sz w:val="28"/>
          <w:szCs w:val="28"/>
          <w:lang w:eastAsia="en-IN"/>
        </w:rPr>
        <w:t>script</w:t>
      </w:r>
      <w:r>
        <w:rPr>
          <w:rFonts w:ascii="Times New Roman" w:eastAsia="Times New Roman" w:hAnsi="Times New Roman" w:cs="Times New Roman"/>
          <w:color w:val="808080"/>
          <w:sz w:val="28"/>
          <w:szCs w:val="28"/>
          <w:lang w:eastAsia="en-IN"/>
        </w:rPr>
        <w:t>&gt;</w:t>
      </w:r>
    </w:p>
    <w:p w14:paraId="6EACF43E" w14:textId="77777777" w:rsidR="00EA1485" w:rsidRDefault="003021BF">
      <w:pPr>
        <w:shd w:val="clear" w:color="auto" w:fill="1F1F1F"/>
        <w:spacing w:after="0" w:line="285" w:lineRule="atLeast"/>
        <w:ind w:firstLine="140"/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569CD6"/>
          <w:sz w:val="28"/>
          <w:szCs w:val="28"/>
          <w:lang w:eastAsia="en-IN"/>
        </w:rPr>
        <w:t>var</w:t>
      </w:r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a</w:t>
      </w:r>
      <w:proofErr w:type="gramEnd"/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=</w:t>
      </w:r>
      <w:r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  LIVEWIRE  "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 ;</w:t>
      </w:r>
    </w:p>
    <w:p w14:paraId="7C22E2A9" w14:textId="77777777" w:rsidR="00EA1485" w:rsidRDefault="003021BF">
      <w:pPr>
        <w:shd w:val="clear" w:color="auto" w:fill="1F1F1F"/>
        <w:spacing w:after="0" w:line="285" w:lineRule="atLeast"/>
        <w:ind w:firstLine="140"/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569CD6"/>
          <w:sz w:val="28"/>
          <w:szCs w:val="28"/>
          <w:lang w:eastAsia="en-IN"/>
        </w:rPr>
        <w:t>var</w:t>
      </w:r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b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=</w:t>
      </w:r>
      <w:r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"SALEM"</w:t>
      </w:r>
    </w:p>
    <w:p w14:paraId="615E5C36" w14:textId="77777777" w:rsidR="00EA1485" w:rsidRDefault="003021BF">
      <w:pPr>
        <w:shd w:val="clear" w:color="auto" w:fill="1F1F1F"/>
        <w:spacing w:after="0" w:line="285" w:lineRule="atLeast"/>
        <w:ind w:firstLine="140"/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document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write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a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,</w:t>
      </w:r>
      <w:r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"&lt;br&gt;"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);</w:t>
      </w:r>
    </w:p>
    <w:p w14:paraId="7C047654" w14:textId="77777777" w:rsidR="00EA1485" w:rsidRDefault="003021BF">
      <w:pPr>
        <w:shd w:val="clear" w:color="auto" w:fill="1F1F1F"/>
        <w:spacing w:after="0" w:line="285" w:lineRule="atLeast"/>
        <w:ind w:firstLine="140"/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document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write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a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charAt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</w:t>
      </w:r>
      <w:r>
        <w:rPr>
          <w:rFonts w:ascii="Times New Roman" w:eastAsia="Times New Roman" w:hAnsi="Times New Roman" w:cs="Times New Roman"/>
          <w:color w:val="B5CEA8"/>
          <w:sz w:val="28"/>
          <w:szCs w:val="28"/>
          <w:lang w:eastAsia="en-IN"/>
        </w:rPr>
        <w:t>0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),</w:t>
      </w:r>
      <w:r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"&lt;br&gt;"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);</w:t>
      </w:r>
    </w:p>
    <w:p w14:paraId="523C783D" w14:textId="77777777" w:rsidR="00EA1485" w:rsidRDefault="003021BF">
      <w:pPr>
        <w:shd w:val="clear" w:color="auto" w:fill="1F1F1F"/>
        <w:spacing w:after="0" w:line="285" w:lineRule="atLeast"/>
        <w:ind w:firstLine="140"/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document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write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a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charCodeAt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</w:t>
      </w:r>
      <w:r>
        <w:rPr>
          <w:rFonts w:ascii="Times New Roman" w:eastAsia="Times New Roman" w:hAnsi="Times New Roman" w:cs="Times New Roman"/>
          <w:color w:val="B5CEA8"/>
          <w:sz w:val="28"/>
          <w:szCs w:val="28"/>
          <w:lang w:eastAsia="en-IN"/>
        </w:rPr>
        <w:t>0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),</w:t>
      </w:r>
      <w:r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"&lt;br&gt;"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);</w:t>
      </w:r>
    </w:p>
    <w:p w14:paraId="74DDA296" w14:textId="77777777" w:rsidR="00EA1485" w:rsidRDefault="003021BF">
      <w:pPr>
        <w:shd w:val="clear" w:color="auto" w:fill="1F1F1F"/>
        <w:spacing w:after="0" w:line="285" w:lineRule="atLeast"/>
        <w:ind w:firstLine="140"/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document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write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a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concat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</w:t>
      </w:r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b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),</w:t>
      </w:r>
      <w:r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"&lt;br&gt;"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);</w:t>
      </w:r>
    </w:p>
    <w:p w14:paraId="75B339F1" w14:textId="77777777" w:rsidR="00EA1485" w:rsidRDefault="003021BF">
      <w:pPr>
        <w:shd w:val="clear" w:color="auto" w:fill="1F1F1F"/>
        <w:spacing w:after="0" w:line="285" w:lineRule="atLeast"/>
        <w:ind w:firstLine="140"/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document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write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a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endsWith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</w:t>
      </w:r>
      <w:r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"X"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),</w:t>
      </w:r>
      <w:r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"&lt;br&gt;"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);</w:t>
      </w:r>
    </w:p>
    <w:p w14:paraId="77C2D0A7" w14:textId="77777777" w:rsidR="00EA1485" w:rsidRDefault="003021BF">
      <w:pPr>
        <w:shd w:val="clear" w:color="auto" w:fill="1F1F1F"/>
        <w:spacing w:after="0" w:line="285" w:lineRule="atLeast"/>
        <w:ind w:firstLine="140"/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document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write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a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includes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</w:t>
      </w:r>
      <w:r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"LIVE"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),</w:t>
      </w:r>
      <w:r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"&lt;br&gt;"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);</w:t>
      </w:r>
    </w:p>
    <w:p w14:paraId="07CB8B7C" w14:textId="77777777" w:rsidR="00EA1485" w:rsidRDefault="003021BF">
      <w:pPr>
        <w:shd w:val="clear" w:color="auto" w:fill="1F1F1F"/>
        <w:spacing w:after="0" w:line="285" w:lineRule="atLeast"/>
        <w:ind w:firstLine="140"/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document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write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a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indexOf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</w:t>
      </w:r>
      <w:r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"E"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),</w:t>
      </w:r>
      <w:r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"&lt;br&gt;"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);</w:t>
      </w:r>
    </w:p>
    <w:p w14:paraId="26B2CE6B" w14:textId="77777777" w:rsidR="00EA1485" w:rsidRDefault="003021BF">
      <w:pPr>
        <w:shd w:val="clear" w:color="auto" w:fill="1F1F1F"/>
        <w:spacing w:after="0" w:line="285" w:lineRule="atLeast"/>
        <w:ind w:firstLine="140"/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document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write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a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lastIndexOf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</w:t>
      </w:r>
      <w:r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"E"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),</w:t>
      </w:r>
      <w:r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"&lt;br&gt;"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);</w:t>
      </w:r>
    </w:p>
    <w:p w14:paraId="34A5A574" w14:textId="77777777" w:rsidR="00EA1485" w:rsidRDefault="003021BF">
      <w:pPr>
        <w:shd w:val="clear" w:color="auto" w:fill="1F1F1F"/>
        <w:spacing w:after="0" w:line="285" w:lineRule="atLeast"/>
        <w:ind w:firstLine="140"/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document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write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a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length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,</w:t>
      </w:r>
      <w:r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"&lt;br&gt;"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);</w:t>
      </w:r>
    </w:p>
    <w:p w14:paraId="51C93106" w14:textId="77777777" w:rsidR="00EA1485" w:rsidRDefault="003021BF">
      <w:pPr>
        <w:shd w:val="clear" w:color="auto" w:fill="1F1F1F"/>
        <w:spacing w:after="0" w:line="285" w:lineRule="atLeast"/>
        <w:ind w:firstLine="140"/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document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write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a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match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</w:t>
      </w:r>
      <w:r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"E"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),</w:t>
      </w:r>
      <w:r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"&lt;br&gt;"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);</w:t>
      </w:r>
    </w:p>
    <w:p w14:paraId="2E6AA3E0" w14:textId="77777777" w:rsidR="00EA1485" w:rsidRDefault="003021BF">
      <w:pPr>
        <w:shd w:val="clear" w:color="auto" w:fill="1F1F1F"/>
        <w:spacing w:after="0" w:line="285" w:lineRule="atLeast"/>
        <w:ind w:firstLine="140"/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–</w:t>
      </w:r>
      <w:proofErr w:type="gramStart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document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write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a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padStart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</w:t>
      </w:r>
      <w:r>
        <w:rPr>
          <w:rFonts w:ascii="Times New Roman" w:eastAsia="Times New Roman" w:hAnsi="Times New Roman" w:cs="Times New Roman"/>
          <w:color w:val="B5CEA8"/>
          <w:sz w:val="28"/>
          <w:szCs w:val="28"/>
          <w:lang w:eastAsia="en-IN"/>
        </w:rPr>
        <w:t>10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,</w:t>
      </w:r>
      <w:r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"*"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),</w:t>
      </w:r>
      <w:r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"&lt;br&gt;"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);</w:t>
      </w:r>
    </w:p>
    <w:p w14:paraId="4C1D830B" w14:textId="77777777" w:rsidR="00EA1485" w:rsidRDefault="003021BF">
      <w:pPr>
        <w:shd w:val="clear" w:color="auto" w:fill="1F1F1F"/>
        <w:spacing w:after="0" w:line="285" w:lineRule="atLeast"/>
        <w:ind w:firstLine="140"/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document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write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a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padEnd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</w:t>
      </w:r>
      <w:r>
        <w:rPr>
          <w:rFonts w:ascii="Times New Roman" w:eastAsia="Times New Roman" w:hAnsi="Times New Roman" w:cs="Times New Roman"/>
          <w:color w:val="B5CEA8"/>
          <w:sz w:val="28"/>
          <w:szCs w:val="28"/>
          <w:lang w:eastAsia="en-IN"/>
        </w:rPr>
        <w:t>10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,</w:t>
      </w:r>
      <w:r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"*"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),</w:t>
      </w:r>
      <w:r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"&lt;br&gt;"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);</w:t>
      </w:r>
    </w:p>
    <w:p w14:paraId="23391F74" w14:textId="77777777" w:rsidR="00EA1485" w:rsidRDefault="003021BF">
      <w:pPr>
        <w:shd w:val="clear" w:color="auto" w:fill="1F1F1F"/>
        <w:spacing w:after="0" w:line="285" w:lineRule="atLeast"/>
        <w:ind w:firstLine="140"/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document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write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a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repeat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</w:t>
      </w:r>
      <w:r>
        <w:rPr>
          <w:rFonts w:ascii="Times New Roman" w:eastAsia="Times New Roman" w:hAnsi="Times New Roman" w:cs="Times New Roman"/>
          <w:color w:val="B5CEA8"/>
          <w:sz w:val="28"/>
          <w:szCs w:val="28"/>
          <w:lang w:eastAsia="en-IN"/>
        </w:rPr>
        <w:t>2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),</w:t>
      </w:r>
      <w:r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"&lt;br&gt;"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);</w:t>
      </w:r>
    </w:p>
    <w:p w14:paraId="6178728A" w14:textId="77777777" w:rsidR="00EA1485" w:rsidRDefault="003021BF">
      <w:pPr>
        <w:shd w:val="clear" w:color="auto" w:fill="1F1F1F"/>
        <w:spacing w:after="0" w:line="285" w:lineRule="atLeast"/>
        <w:ind w:firstLine="140"/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document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write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a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search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</w:t>
      </w:r>
      <w:r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"E"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),</w:t>
      </w:r>
      <w:r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"&lt;br&gt;"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);</w:t>
      </w:r>
    </w:p>
    <w:p w14:paraId="64CF0A52" w14:textId="77777777" w:rsidR="00EA1485" w:rsidRDefault="003021BF">
      <w:pPr>
        <w:shd w:val="clear" w:color="auto" w:fill="1F1F1F"/>
        <w:spacing w:after="0" w:line="285" w:lineRule="atLeast"/>
        <w:ind w:firstLine="140"/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document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write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a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slice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</w:t>
      </w:r>
      <w:r>
        <w:rPr>
          <w:rFonts w:ascii="Times New Roman" w:eastAsia="Times New Roman" w:hAnsi="Times New Roman" w:cs="Times New Roman"/>
          <w:color w:val="B5CEA8"/>
          <w:sz w:val="28"/>
          <w:szCs w:val="28"/>
          <w:lang w:eastAsia="en-IN"/>
        </w:rPr>
        <w:t>2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,</w:t>
      </w:r>
      <w:r>
        <w:rPr>
          <w:rFonts w:ascii="Times New Roman" w:eastAsia="Times New Roman" w:hAnsi="Times New Roman" w:cs="Times New Roman"/>
          <w:color w:val="B5CEA8"/>
          <w:sz w:val="28"/>
          <w:szCs w:val="28"/>
          <w:lang w:eastAsia="en-IN"/>
        </w:rPr>
        <w:t>5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),</w:t>
      </w:r>
      <w:r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"&lt;br&gt;"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);</w:t>
      </w:r>
    </w:p>
    <w:p w14:paraId="75CBE518" w14:textId="77777777" w:rsidR="00EA1485" w:rsidRDefault="003021BF">
      <w:pPr>
        <w:shd w:val="clear" w:color="auto" w:fill="1F1F1F"/>
        <w:spacing w:after="0" w:line="285" w:lineRule="atLeast"/>
        <w:ind w:firstLine="140"/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document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write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a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substring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</w:t>
      </w:r>
      <w:r>
        <w:rPr>
          <w:rFonts w:ascii="Times New Roman" w:eastAsia="Times New Roman" w:hAnsi="Times New Roman" w:cs="Times New Roman"/>
          <w:color w:val="B5CEA8"/>
          <w:sz w:val="28"/>
          <w:szCs w:val="28"/>
          <w:lang w:eastAsia="en-IN"/>
        </w:rPr>
        <w:t>5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,</w:t>
      </w:r>
      <w:r>
        <w:rPr>
          <w:rFonts w:ascii="Times New Roman" w:eastAsia="Times New Roman" w:hAnsi="Times New Roman" w:cs="Times New Roman"/>
          <w:color w:val="B5CEA8"/>
          <w:sz w:val="28"/>
          <w:szCs w:val="28"/>
          <w:lang w:eastAsia="en-IN"/>
        </w:rPr>
        <w:t>1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),</w:t>
      </w:r>
      <w:r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"&lt;br&gt;"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);</w:t>
      </w:r>
    </w:p>
    <w:p w14:paraId="2A20CCD8" w14:textId="77777777" w:rsidR="00EA1485" w:rsidRDefault="003021BF">
      <w:pPr>
        <w:shd w:val="clear" w:color="auto" w:fill="1F1F1F"/>
        <w:spacing w:after="0" w:line="285" w:lineRule="atLeast"/>
        <w:ind w:firstLine="140"/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document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write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a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split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</w:t>
      </w:r>
      <w:r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","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),</w:t>
      </w:r>
      <w:r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"&lt;br&gt;"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);</w:t>
      </w:r>
    </w:p>
    <w:p w14:paraId="475F4F83" w14:textId="77777777" w:rsidR="00EA1485" w:rsidRDefault="003021BF">
      <w:pPr>
        <w:shd w:val="clear" w:color="auto" w:fill="1F1F1F"/>
        <w:spacing w:after="0" w:line="285" w:lineRule="atLeast"/>
        <w:ind w:firstLine="140"/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document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write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a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toLowerCase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(),</w:t>
      </w:r>
      <w:r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"&lt;br&gt;"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);</w:t>
      </w:r>
    </w:p>
    <w:p w14:paraId="2E7A34A6" w14:textId="77777777" w:rsidR="00EA1485" w:rsidRDefault="003021BF">
      <w:pPr>
        <w:shd w:val="clear" w:color="auto" w:fill="1F1F1F"/>
        <w:spacing w:after="0" w:line="285" w:lineRule="atLeast"/>
        <w:ind w:firstLine="140"/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document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write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a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toUpperCase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(),</w:t>
      </w:r>
      <w:r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"&lt;br&gt;"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);</w:t>
      </w:r>
    </w:p>
    <w:p w14:paraId="214298E7" w14:textId="77777777" w:rsidR="00EA1485" w:rsidRDefault="003021BF">
      <w:pPr>
        <w:shd w:val="clear" w:color="auto" w:fill="1F1F1F"/>
        <w:spacing w:after="0" w:line="285" w:lineRule="atLeast"/>
        <w:ind w:firstLine="140"/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4FC1FF"/>
          <w:sz w:val="28"/>
          <w:szCs w:val="28"/>
          <w:lang w:eastAsia="en-IN"/>
        </w:rPr>
        <w:t>B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=</w:t>
      </w:r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a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trim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();</w:t>
      </w:r>
    </w:p>
    <w:p w14:paraId="12F08C2B" w14:textId="77777777" w:rsidR="00EA1485" w:rsidRDefault="003021BF">
      <w:pPr>
        <w:shd w:val="clear" w:color="auto" w:fill="1F1F1F"/>
        <w:spacing w:after="0" w:line="285" w:lineRule="atLeast"/>
        <w:ind w:firstLine="140"/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document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DCDCAA"/>
          <w:sz w:val="28"/>
          <w:szCs w:val="28"/>
          <w:lang w:eastAsia="en-IN"/>
        </w:rPr>
        <w:t>write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4FC1FF"/>
          <w:sz w:val="28"/>
          <w:szCs w:val="28"/>
          <w:lang w:eastAsia="en-IN"/>
        </w:rPr>
        <w:t>B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color w:val="9CDCFE"/>
          <w:sz w:val="28"/>
          <w:szCs w:val="28"/>
          <w:lang w:eastAsia="en-IN"/>
        </w:rPr>
        <w:t>length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,</w:t>
      </w:r>
      <w:r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"&lt;br&gt;"</w:t>
      </w:r>
      <w:r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);</w:t>
      </w:r>
    </w:p>
    <w:p w14:paraId="313E1494" w14:textId="77777777" w:rsidR="00EA1485" w:rsidRDefault="003021BF">
      <w:pPr>
        <w:shd w:val="clear" w:color="auto" w:fill="1F1F1F"/>
        <w:spacing w:after="0" w:line="285" w:lineRule="atLeast"/>
        <w:ind w:firstLine="140"/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808080"/>
          <w:sz w:val="28"/>
          <w:szCs w:val="28"/>
          <w:lang w:eastAsia="en-IN"/>
        </w:rPr>
        <w:t>&lt;/</w:t>
      </w:r>
      <w:r>
        <w:rPr>
          <w:rFonts w:ascii="Times New Roman" w:eastAsia="Times New Roman" w:hAnsi="Times New Roman" w:cs="Times New Roman"/>
          <w:color w:val="569CD6"/>
          <w:sz w:val="28"/>
          <w:szCs w:val="28"/>
          <w:lang w:eastAsia="en-IN"/>
        </w:rPr>
        <w:t>script</w:t>
      </w:r>
      <w:r>
        <w:rPr>
          <w:rFonts w:ascii="Times New Roman" w:eastAsia="Times New Roman" w:hAnsi="Times New Roman" w:cs="Times New Roman"/>
          <w:color w:val="808080"/>
          <w:sz w:val="28"/>
          <w:szCs w:val="28"/>
          <w:lang w:eastAsia="en-IN"/>
        </w:rPr>
        <w:t>&gt;</w:t>
      </w:r>
    </w:p>
    <w:p w14:paraId="35A84C21" w14:textId="77777777" w:rsidR="00EA1485" w:rsidRDefault="003021BF">
      <w:pPr>
        <w:shd w:val="clear" w:color="auto" w:fill="1F1F1F"/>
        <w:spacing w:after="0" w:line="285" w:lineRule="atLeast"/>
        <w:ind w:firstLine="140"/>
        <w:rPr>
          <w:rFonts w:cstheme="minorHAnsi"/>
          <w:b/>
          <w:sz w:val="23"/>
          <w:szCs w:val="23"/>
          <w:shd w:val="clear" w:color="auto" w:fill="D9EEE1"/>
        </w:rPr>
      </w:pPr>
      <w:r>
        <w:rPr>
          <w:rFonts w:ascii="Times New Roman" w:eastAsia="Times New Roman" w:hAnsi="Times New Roman" w:cs="Times New Roman"/>
          <w:color w:val="808080"/>
          <w:sz w:val="28"/>
          <w:szCs w:val="28"/>
          <w:lang w:eastAsia="en-IN"/>
        </w:rPr>
        <w:t>&lt;/</w:t>
      </w:r>
      <w:r>
        <w:rPr>
          <w:rFonts w:ascii="Times New Roman" w:eastAsia="Times New Roman" w:hAnsi="Times New Roman" w:cs="Times New Roman"/>
          <w:color w:val="569CD6"/>
          <w:sz w:val="28"/>
          <w:szCs w:val="28"/>
          <w:lang w:eastAsia="en-IN"/>
        </w:rPr>
        <w:t>html</w:t>
      </w:r>
      <w:r>
        <w:rPr>
          <w:rFonts w:ascii="Times New Roman" w:eastAsia="Times New Roman" w:hAnsi="Times New Roman" w:cs="Times New Roman"/>
          <w:color w:val="808080"/>
          <w:sz w:val="28"/>
          <w:szCs w:val="28"/>
          <w:lang w:eastAsia="en-IN"/>
        </w:rPr>
        <w:t>&gt;</w:t>
      </w:r>
    </w:p>
    <w:p w14:paraId="147D6A14" w14:textId="77777777" w:rsidR="00EA1485" w:rsidRDefault="003021BF">
      <w:pPr>
        <w:spacing w:line="360" w:lineRule="auto"/>
        <w:ind w:left="420" w:firstLine="160"/>
        <w:rPr>
          <w:rFonts w:ascii="Times New Roman" w:eastAsia="SimSun" w:hAnsi="Times New Roman" w:cs="Times New Roman"/>
          <w:color w:val="FF0000"/>
          <w:sz w:val="32"/>
          <w:szCs w:val="32"/>
          <w:lang w:eastAsia="zh-CN"/>
        </w:rPr>
      </w:pPr>
      <w:r>
        <w:rPr>
          <w:rFonts w:ascii="Times New Roman" w:eastAsia="SimSun" w:hAnsi="Times New Roman" w:cs="Times New Roman"/>
          <w:color w:val="FF0000"/>
          <w:sz w:val="32"/>
          <w:szCs w:val="32"/>
          <w:lang w:eastAsia="zh-CN"/>
        </w:rPr>
        <w:t xml:space="preserve">JS Date </w:t>
      </w:r>
    </w:p>
    <w:p w14:paraId="2A5B3DCF" w14:textId="77777777" w:rsidR="00EA1485" w:rsidRDefault="003021BF">
      <w:pPr>
        <w:spacing w:line="360" w:lineRule="auto"/>
        <w:ind w:left="420" w:firstLine="120"/>
        <w:rPr>
          <w:rFonts w:ascii="Times New Roman" w:eastAsia="SimSun" w:hAnsi="Times New Roman" w:cs="Times New Roman"/>
          <w:color w:val="0000FF"/>
          <w:sz w:val="24"/>
          <w:szCs w:val="24"/>
          <w:lang w:eastAsia="zh-CN"/>
        </w:rPr>
      </w:pPr>
      <w:proofErr w:type="gramStart"/>
      <w:r>
        <w:rPr>
          <w:rFonts w:ascii="Times New Roman" w:eastAsia="SimSun" w:hAnsi="Times New Roman" w:cs="Times New Roman"/>
          <w:color w:val="0000FF"/>
          <w:sz w:val="24"/>
          <w:szCs w:val="24"/>
          <w:lang w:eastAsia="zh-CN"/>
        </w:rPr>
        <w:t>Data(</w:t>
      </w:r>
      <w:proofErr w:type="gramEnd"/>
      <w:r>
        <w:rPr>
          <w:rFonts w:ascii="Times New Roman" w:eastAsia="SimSun" w:hAnsi="Times New Roman" w:cs="Times New Roman"/>
          <w:color w:val="0000FF"/>
          <w:sz w:val="24"/>
          <w:szCs w:val="24"/>
          <w:lang w:eastAsia="zh-CN"/>
        </w:rPr>
        <w:t>) : help to get the time and date format</w:t>
      </w:r>
    </w:p>
    <w:p w14:paraId="095EFF0D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&gt;</w:t>
      </w:r>
    </w:p>
    <w:p w14:paraId="1C6B48D4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var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z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new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000000"/>
          <w:lang w:val="en-US" w:eastAsia="zh-CN" w:bidi="ar"/>
        </w:rPr>
        <w:t>Date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();</w:t>
      </w:r>
    </w:p>
    <w:p w14:paraId="5AD59BD8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  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z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;</w:t>
      </w:r>
    </w:p>
    <w:p w14:paraId="4FC89B76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&gt;</w:t>
      </w:r>
    </w:p>
    <w:p w14:paraId="5E00F095" w14:textId="77777777" w:rsidR="00EA1485" w:rsidRDefault="00EA1485">
      <w:pPr>
        <w:spacing w:line="360" w:lineRule="auto"/>
        <w:ind w:firstLine="120"/>
        <w:rPr>
          <w:rFonts w:ascii="Times New Roman" w:eastAsia="SimSun" w:hAnsi="Times New Roman" w:cs="Times New Roman"/>
          <w:color w:val="0000FF"/>
          <w:sz w:val="24"/>
          <w:szCs w:val="24"/>
          <w:highlight w:val="yellow"/>
          <w:lang w:eastAsia="zh-CN"/>
        </w:rPr>
      </w:pPr>
    </w:p>
    <w:p w14:paraId="651A617D" w14:textId="77777777" w:rsidR="00EA1485" w:rsidRDefault="00EA1485">
      <w:pPr>
        <w:spacing w:line="360" w:lineRule="auto"/>
        <w:ind w:firstLine="120"/>
        <w:rPr>
          <w:rFonts w:ascii="Times New Roman" w:eastAsia="SimSun" w:hAnsi="Times New Roman" w:cs="Times New Roman"/>
          <w:color w:val="0000FF"/>
          <w:sz w:val="24"/>
          <w:szCs w:val="24"/>
          <w:highlight w:val="yellow"/>
          <w:lang w:eastAsia="zh-CN"/>
        </w:rPr>
      </w:pPr>
    </w:p>
    <w:p w14:paraId="401ADEB0" w14:textId="77777777" w:rsidR="00EA1485" w:rsidRDefault="00EA1485">
      <w:pPr>
        <w:spacing w:line="360" w:lineRule="auto"/>
        <w:ind w:firstLine="120"/>
        <w:rPr>
          <w:rFonts w:ascii="Times New Roman" w:eastAsia="SimSun" w:hAnsi="Times New Roman" w:cs="Times New Roman"/>
          <w:color w:val="0000FF"/>
          <w:sz w:val="24"/>
          <w:szCs w:val="24"/>
          <w:highlight w:val="yellow"/>
          <w:lang w:eastAsia="zh-CN"/>
        </w:rPr>
      </w:pPr>
    </w:p>
    <w:p w14:paraId="61DDDD74" w14:textId="77777777" w:rsidR="00EA1485" w:rsidRDefault="00EA1485">
      <w:pPr>
        <w:spacing w:line="360" w:lineRule="auto"/>
        <w:ind w:firstLine="120"/>
        <w:rPr>
          <w:rFonts w:ascii="Times New Roman" w:eastAsia="SimSun" w:hAnsi="Times New Roman" w:cs="Times New Roman"/>
          <w:color w:val="0000FF"/>
          <w:sz w:val="24"/>
          <w:szCs w:val="24"/>
          <w:highlight w:val="yellow"/>
          <w:lang w:eastAsia="zh-CN"/>
        </w:rPr>
      </w:pPr>
    </w:p>
    <w:p w14:paraId="17858AFA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&gt;</w:t>
      </w:r>
    </w:p>
    <w:p w14:paraId="79315882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  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var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z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new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000000"/>
          <w:lang w:val="en-US" w:eastAsia="zh-CN" w:bidi="ar"/>
        </w:rPr>
        <w:t>Date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();</w:t>
      </w:r>
    </w:p>
    <w:p w14:paraId="751D5C33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  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z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toLocaleTimeString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();</w:t>
      </w:r>
    </w:p>
    <w:p w14:paraId="0266FCCE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&gt;</w:t>
      </w:r>
    </w:p>
    <w:p w14:paraId="43FD0A15" w14:textId="77777777" w:rsidR="00EA1485" w:rsidRDefault="00EA1485">
      <w:pPr>
        <w:spacing w:line="360" w:lineRule="auto"/>
        <w:ind w:firstLine="120"/>
        <w:rPr>
          <w:rFonts w:ascii="Times New Roman" w:eastAsia="SimSun" w:hAnsi="Times New Roman" w:cs="Times New Roman"/>
          <w:color w:val="0000FF"/>
          <w:sz w:val="24"/>
          <w:szCs w:val="24"/>
          <w:highlight w:val="yellow"/>
          <w:lang w:eastAsia="zh-CN"/>
        </w:rPr>
      </w:pPr>
    </w:p>
    <w:p w14:paraId="5D7897A7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&gt;</w:t>
      </w:r>
    </w:p>
    <w:p w14:paraId="765ED235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  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var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z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new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000000"/>
          <w:lang w:val="en-US" w:eastAsia="zh-CN" w:bidi="ar"/>
        </w:rPr>
        <w:t>Date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();</w:t>
      </w:r>
    </w:p>
    <w:p w14:paraId="2EB334B7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  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z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toLocaleDateString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()</w:t>
      </w:r>
    </w:p>
    <w:p w14:paraId="2BFA14E4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Times New Roman" w:eastAsia="SimSun" w:hAnsi="Times New Roman" w:cs="Times New Roman"/>
          <w:color w:val="0000FF"/>
          <w:sz w:val="24"/>
          <w:szCs w:val="24"/>
          <w:highlight w:val="yellow"/>
          <w:lang w:eastAsia="zh-CN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&gt;</w:t>
      </w:r>
    </w:p>
    <w:p w14:paraId="34004273" w14:textId="77777777" w:rsidR="00EA1485" w:rsidRDefault="003021BF">
      <w:pPr>
        <w:numPr>
          <w:ilvl w:val="255"/>
          <w:numId w:val="0"/>
        </w:numPr>
        <w:spacing w:line="360" w:lineRule="auto"/>
        <w:ind w:firstLineChars="50" w:firstLine="160"/>
        <w:rPr>
          <w:rFonts w:ascii="Times New Roman" w:eastAsia="SimSun" w:hAnsi="Times New Roman" w:cs="Times New Roman"/>
          <w:color w:val="FF0000"/>
          <w:sz w:val="32"/>
          <w:szCs w:val="32"/>
          <w:lang w:eastAsia="zh-CN"/>
        </w:rPr>
      </w:pPr>
      <w:r>
        <w:rPr>
          <w:rFonts w:ascii="Times New Roman" w:eastAsia="SimSun" w:hAnsi="Times New Roman" w:cs="Times New Roman"/>
          <w:color w:val="FF0000"/>
          <w:sz w:val="32"/>
          <w:szCs w:val="32"/>
          <w:lang w:eastAsia="zh-CN"/>
        </w:rPr>
        <w:t>JS Math:</w:t>
      </w:r>
    </w:p>
    <w:p w14:paraId="09020488" w14:textId="77777777" w:rsidR="00EA1485" w:rsidRDefault="003021BF">
      <w:pPr>
        <w:spacing w:line="360" w:lineRule="auto"/>
        <w:ind w:firstLine="160"/>
        <w:rPr>
          <w:rFonts w:ascii="Times New Roman" w:eastAsia="SimSun" w:hAnsi="Times New Roman" w:cs="Times New Roman"/>
          <w:color w:val="FF0000"/>
          <w:sz w:val="32"/>
          <w:szCs w:val="32"/>
          <w:lang w:eastAsia="zh-CN"/>
        </w:rPr>
      </w:pPr>
      <w:r>
        <w:rPr>
          <w:rFonts w:ascii="Times New Roman" w:eastAsia="SimSun" w:hAnsi="Times New Roman" w:cs="Times New Roman"/>
          <w:color w:val="FF0000"/>
          <w:sz w:val="32"/>
          <w:szCs w:val="32"/>
          <w:lang w:eastAsia="zh-CN"/>
        </w:rPr>
        <w:t>Mathematical concept</w:t>
      </w:r>
    </w:p>
    <w:p w14:paraId="2D748536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&gt;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</w:t>
      </w:r>
    </w:p>
    <w:p w14:paraId="6A273E1C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  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Math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PI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;</w:t>
      </w:r>
    </w:p>
    <w:p w14:paraId="7E869BAC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  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Math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sqrt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100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);</w:t>
      </w:r>
    </w:p>
    <w:p w14:paraId="0D0F1E15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  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Math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min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80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70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100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40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30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60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);</w:t>
      </w:r>
    </w:p>
    <w:p w14:paraId="1801C434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  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Math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max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80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70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100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40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30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60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);</w:t>
      </w:r>
    </w:p>
    <w:p w14:paraId="16D0B7B0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  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Math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pow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10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3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);</w:t>
      </w:r>
    </w:p>
    <w:p w14:paraId="6023A8A3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  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Math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sin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45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);</w:t>
      </w:r>
    </w:p>
    <w:p w14:paraId="53095CEA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  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Math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random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1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10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);        </w:t>
      </w:r>
    </w:p>
    <w:p w14:paraId="293E65D6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&gt;</w:t>
      </w:r>
    </w:p>
    <w:p w14:paraId="59D57AA3" w14:textId="77777777" w:rsidR="00EA1485" w:rsidRDefault="003021BF">
      <w:pPr>
        <w:spacing w:line="360" w:lineRule="auto"/>
        <w:ind w:firstLine="140"/>
        <w:rPr>
          <w:rFonts w:ascii="Times New Roman" w:eastAsia="SimSun" w:hAnsi="Times New Roman" w:cs="Times New Roman"/>
          <w:color w:val="FF0000"/>
          <w:sz w:val="28"/>
          <w:szCs w:val="28"/>
          <w:lang w:eastAsia="zh-CN"/>
        </w:rPr>
      </w:pPr>
      <w:r>
        <w:rPr>
          <w:rFonts w:ascii="Times New Roman" w:eastAsia="SimSun" w:hAnsi="Times New Roman" w:cs="Times New Roman"/>
          <w:color w:val="FF0000"/>
          <w:sz w:val="28"/>
          <w:szCs w:val="28"/>
          <w:lang w:eastAsia="zh-CN"/>
        </w:rPr>
        <w:t>JS JSON</w:t>
      </w:r>
      <w:r>
        <w:rPr>
          <w:rFonts w:ascii="Times New Roman" w:eastAsia="SimSun" w:hAnsi="Times New Roman" w:cs="Times New Roman"/>
          <w:color w:val="FF0000"/>
          <w:sz w:val="28"/>
          <w:szCs w:val="28"/>
          <w:lang w:val="en-US" w:eastAsia="zh-CN"/>
        </w:rPr>
        <w:t xml:space="preserve"> -</w:t>
      </w:r>
      <w:r>
        <w:rPr>
          <w:rFonts w:ascii="Times New Roman" w:eastAsia="SimSun" w:hAnsi="Times New Roman" w:cs="Times New Roman"/>
          <w:color w:val="FF0000"/>
          <w:sz w:val="28"/>
          <w:szCs w:val="28"/>
          <w:lang w:eastAsia="zh-CN"/>
        </w:rPr>
        <w:t xml:space="preserve">Javascript Object </w:t>
      </w:r>
      <w:proofErr w:type="gramStart"/>
      <w:r>
        <w:rPr>
          <w:rFonts w:ascii="Times New Roman" w:eastAsia="SimSun" w:hAnsi="Times New Roman" w:cs="Times New Roman"/>
          <w:color w:val="FF0000"/>
          <w:sz w:val="28"/>
          <w:szCs w:val="28"/>
          <w:lang w:eastAsia="zh-CN"/>
        </w:rPr>
        <w:t>Notation(</w:t>
      </w:r>
      <w:proofErr w:type="gramEnd"/>
      <w:r>
        <w:rPr>
          <w:rFonts w:ascii="Times New Roman" w:eastAsia="SimSun" w:hAnsi="Times New Roman" w:cs="Times New Roman"/>
          <w:color w:val="FF0000"/>
          <w:sz w:val="28"/>
          <w:szCs w:val="28"/>
          <w:lang w:eastAsia="zh-CN"/>
        </w:rPr>
        <w:t>strucutr</w:t>
      </w:r>
      <w:r>
        <w:rPr>
          <w:rFonts w:ascii="Times New Roman" w:eastAsia="SimSun" w:hAnsi="Times New Roman" w:cs="Times New Roman"/>
          <w:color w:val="FF0000"/>
          <w:sz w:val="28"/>
          <w:szCs w:val="28"/>
          <w:lang w:val="en-US" w:eastAsia="zh-CN"/>
        </w:rPr>
        <w:t>e</w:t>
      </w:r>
      <w:r>
        <w:rPr>
          <w:rFonts w:ascii="Times New Roman" w:eastAsia="SimSun" w:hAnsi="Times New Roman" w:cs="Times New Roman"/>
          <w:color w:val="FF0000"/>
          <w:sz w:val="28"/>
          <w:szCs w:val="28"/>
          <w:lang w:eastAsia="zh-CN"/>
        </w:rPr>
        <w:t xml:space="preserve"> data)</w:t>
      </w:r>
    </w:p>
    <w:p w14:paraId="6DCEAC62" w14:textId="77777777" w:rsidR="00EA1485" w:rsidRDefault="003021BF">
      <w:pPr>
        <w:spacing w:line="360" w:lineRule="auto"/>
        <w:ind w:firstLine="160"/>
        <w:rPr>
          <w:rFonts w:ascii="Times New Roman" w:eastAsia="SimSun" w:hAnsi="Times New Roman" w:cs="Times New Roman"/>
          <w:color w:val="FF0000"/>
          <w:sz w:val="32"/>
          <w:szCs w:val="32"/>
          <w:lang w:eastAsia="zh-CN"/>
        </w:rPr>
      </w:pPr>
      <w:r>
        <w:rPr>
          <w:rFonts w:ascii="Times New Roman" w:eastAsia="SimSun" w:hAnsi="Times New Roman" w:cs="Times New Roman"/>
          <w:color w:val="FF0000"/>
          <w:sz w:val="32"/>
          <w:szCs w:val="32"/>
          <w:lang w:eastAsia="zh-CN"/>
        </w:rPr>
        <w:t>key and value pair</w:t>
      </w:r>
    </w:p>
    <w:p w14:paraId="2CB81E65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&gt;</w:t>
      </w:r>
    </w:p>
    <w:p w14:paraId="2E72C6A9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</w:t>
      </w:r>
      <w:r>
        <w:rPr>
          <w:rFonts w:ascii="Consolas" w:eastAsia="Consolas" w:hAnsi="Consolas" w:cs="Consolas"/>
          <w:color w:val="7CA668"/>
          <w:sz w:val="21"/>
          <w:szCs w:val="21"/>
          <w:shd w:val="clear" w:color="auto" w:fill="000000"/>
          <w:lang w:val="en-US" w:eastAsia="zh-CN" w:bidi="ar"/>
        </w:rPr>
        <w:t>//javascript object in JSON</w:t>
      </w:r>
    </w:p>
    <w:p w14:paraId="043BFD31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lastRenderedPageBreak/>
        <w:t xml:space="preserve">      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var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college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{</w:t>
      </w:r>
    </w:p>
    <w:p w14:paraId="0C6CF255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"name"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"lakshmi"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,</w:t>
      </w:r>
    </w:p>
    <w:p w14:paraId="4A995CD4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"place"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"kerala"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,</w:t>
      </w:r>
    </w:p>
    <w:p w14:paraId="788B0276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"color"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"blue"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,</w:t>
      </w:r>
    </w:p>
    <w:p w14:paraId="07EA53B8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"age"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40</w:t>
      </w:r>
    </w:p>
    <w:p w14:paraId="439A6E38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   };</w:t>
      </w:r>
    </w:p>
    <w:p w14:paraId="168332E9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7CA668"/>
          <w:sz w:val="21"/>
          <w:szCs w:val="21"/>
          <w:shd w:val="clear" w:color="auto" w:fill="000000"/>
          <w:lang w:val="en-US" w:eastAsia="zh-CN" w:bidi="ar"/>
        </w:rPr>
        <w:t>//convert json into stringfy</w:t>
      </w:r>
    </w:p>
    <w:p w14:paraId="4244E2F2" w14:textId="77777777" w:rsidR="00EA1485" w:rsidRDefault="003021BF">
      <w:pPr>
        <w:shd w:val="clear" w:color="auto" w:fill="000000"/>
        <w:spacing w:line="285" w:lineRule="atLeast"/>
        <w:ind w:firstLine="105"/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var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z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JSON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stringify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college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);</w:t>
      </w:r>
    </w:p>
    <w:p w14:paraId="67C330A2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7CA668"/>
          <w:sz w:val="21"/>
          <w:szCs w:val="21"/>
          <w:shd w:val="clear" w:color="auto" w:fill="000000"/>
          <w:lang w:val="en-US" w:eastAsia="zh-CN" w:bidi="ar"/>
        </w:rPr>
        <w:t>//print</w:t>
      </w:r>
    </w:p>
    <w:p w14:paraId="462DA512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write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z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);</w:t>
      </w:r>
    </w:p>
    <w:p w14:paraId="602284CB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Times New Roman" w:eastAsia="SimSun" w:hAnsi="Times New Roman" w:cs="Times New Roman"/>
          <w:color w:val="FF0000"/>
          <w:sz w:val="24"/>
          <w:szCs w:val="24"/>
          <w:highlight w:val="yellow"/>
          <w:lang w:eastAsia="zh-CN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&gt;</w:t>
      </w:r>
    </w:p>
    <w:p w14:paraId="274D571C" w14:textId="77777777" w:rsidR="00EA1485" w:rsidRDefault="003021BF">
      <w:pPr>
        <w:spacing w:line="360" w:lineRule="auto"/>
        <w:ind w:firstLine="160"/>
        <w:rPr>
          <w:rFonts w:ascii="Times New Roman" w:eastAsia="SimSun" w:hAnsi="Times New Roman" w:cs="Times New Roman"/>
          <w:color w:val="FF0000"/>
          <w:sz w:val="32"/>
          <w:szCs w:val="32"/>
          <w:lang w:eastAsia="zh-CN"/>
        </w:rPr>
      </w:pPr>
      <w:r>
        <w:rPr>
          <w:rFonts w:ascii="Times New Roman" w:eastAsia="SimSun" w:hAnsi="Times New Roman" w:cs="Times New Roman"/>
          <w:color w:val="FF0000"/>
          <w:sz w:val="32"/>
          <w:szCs w:val="32"/>
          <w:lang w:eastAsia="zh-CN"/>
        </w:rPr>
        <w:t>JS Map</w:t>
      </w:r>
    </w:p>
    <w:p w14:paraId="5D138E35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&gt;</w:t>
      </w:r>
    </w:p>
    <w:p w14:paraId="52437A91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</w:t>
      </w:r>
      <w:r>
        <w:rPr>
          <w:rFonts w:ascii="Consolas" w:eastAsia="Consolas" w:hAnsi="Consolas" w:cs="Consolas"/>
          <w:color w:val="7CA668"/>
          <w:sz w:val="21"/>
          <w:szCs w:val="21"/>
          <w:shd w:val="clear" w:color="auto" w:fill="000000"/>
          <w:lang w:val="en-US" w:eastAsia="zh-CN" w:bidi="ar"/>
        </w:rPr>
        <w:t>//javascript object in JSON</w:t>
      </w:r>
    </w:p>
    <w:p w14:paraId="01C1FB6D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var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college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new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000000"/>
          <w:lang w:val="en-US" w:eastAsia="zh-CN" w:bidi="ar"/>
        </w:rPr>
        <w:t>Map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([</w:t>
      </w:r>
    </w:p>
    <w:p w14:paraId="09D7238C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   [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"lakshmi"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90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],</w:t>
      </w:r>
    </w:p>
    <w:p w14:paraId="1D7B6604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   [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"bhavani"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95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],</w:t>
      </w:r>
    </w:p>
    <w:p w14:paraId="22055BBF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   [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"eisha"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85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],</w:t>
      </w:r>
    </w:p>
    <w:p w14:paraId="429D70BC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   [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"reshma"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89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]</w:t>
      </w:r>
    </w:p>
    <w:p w14:paraId="2CFAC34A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 ]);</w:t>
      </w:r>
    </w:p>
    <w:p w14:paraId="2B22A7BB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college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get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"reshma"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);</w:t>
      </w:r>
    </w:p>
    <w:p w14:paraId="6B896D19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&lt;/script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&gt;</w:t>
      </w:r>
    </w:p>
    <w:p w14:paraId="122B52D1" w14:textId="77777777" w:rsidR="00EA1485" w:rsidRDefault="00EA1485">
      <w:pPr>
        <w:spacing w:line="360" w:lineRule="auto"/>
        <w:ind w:firstLine="120"/>
        <w:rPr>
          <w:rFonts w:ascii="Times New Roman" w:eastAsia="SimSun" w:hAnsi="Times New Roman" w:cs="Times New Roman"/>
          <w:color w:val="FF0000"/>
          <w:sz w:val="24"/>
          <w:szCs w:val="24"/>
          <w:highlight w:val="yellow"/>
          <w:lang w:eastAsia="zh-CN"/>
        </w:rPr>
      </w:pPr>
    </w:p>
    <w:p w14:paraId="2314E3C9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&gt;</w:t>
      </w:r>
    </w:p>
    <w:p w14:paraId="737350E9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var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college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new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000000"/>
          <w:lang w:val="en-US" w:eastAsia="zh-CN" w:bidi="ar"/>
        </w:rPr>
        <w:t>Map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([</w:t>
      </w:r>
    </w:p>
    <w:p w14:paraId="29F3F202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   [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"lakshmi"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90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],</w:t>
      </w:r>
    </w:p>
    <w:p w14:paraId="0E97F7D8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   [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"bhavani"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95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],</w:t>
      </w:r>
    </w:p>
    <w:p w14:paraId="770BC706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   [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"eisha"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85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],</w:t>
      </w:r>
    </w:p>
    <w:p w14:paraId="19DF1BCE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lastRenderedPageBreak/>
        <w:t>        [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"reshma"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89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]</w:t>
      </w:r>
    </w:p>
    <w:p w14:paraId="1F3A7399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 ]);</w:t>
      </w:r>
    </w:p>
    <w:p w14:paraId="20716C2E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college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set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"eisha"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99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);</w:t>
      </w:r>
    </w:p>
    <w:p w14:paraId="3A4FF202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college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get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"eisha"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);</w:t>
      </w:r>
    </w:p>
    <w:p w14:paraId="280413A4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&gt;</w:t>
      </w:r>
    </w:p>
    <w:p w14:paraId="3F72370C" w14:textId="77777777" w:rsidR="00EA1485" w:rsidRDefault="003021BF">
      <w:pPr>
        <w:spacing w:line="240" w:lineRule="auto"/>
        <w:ind w:firstLine="120"/>
        <w:rPr>
          <w:rFonts w:ascii="Times New Roman" w:eastAsia="SimSun" w:hAnsi="Times New Roman"/>
          <w:color w:val="FF0000"/>
          <w:sz w:val="24"/>
          <w:szCs w:val="24"/>
          <w:lang w:eastAsia="zh-CN"/>
        </w:rPr>
      </w:pPr>
      <w:r>
        <w:rPr>
          <w:rFonts w:ascii="Times New Roman" w:eastAsia="SimSun" w:hAnsi="Times New Roman"/>
          <w:color w:val="FF0000"/>
          <w:sz w:val="24"/>
          <w:szCs w:val="24"/>
          <w:lang w:eastAsia="zh-CN"/>
        </w:rPr>
        <w:t>JavaScript Functions:</w:t>
      </w:r>
    </w:p>
    <w:p w14:paraId="1BB6913E" w14:textId="77777777" w:rsidR="00EA1485" w:rsidRDefault="003021BF">
      <w:pPr>
        <w:spacing w:line="360" w:lineRule="auto"/>
        <w:ind w:firstLine="120"/>
        <w:rPr>
          <w:rFonts w:ascii="Times New Roman" w:eastAsia="SimSun" w:hAnsi="Times New Roman"/>
          <w:color w:val="0000FF"/>
          <w:sz w:val="24"/>
          <w:szCs w:val="24"/>
          <w:lang w:eastAsia="zh-CN"/>
        </w:rPr>
      </w:pPr>
      <w:r>
        <w:rPr>
          <w:rFonts w:ascii="Times New Roman" w:eastAsia="SimSun" w:hAnsi="Times New Roman"/>
          <w:color w:val="0000FF"/>
          <w:sz w:val="24"/>
          <w:szCs w:val="24"/>
          <w:lang w:eastAsia="zh-CN"/>
        </w:rPr>
        <w:t>Syntax:</w:t>
      </w:r>
    </w:p>
    <w:p w14:paraId="45EEAEBF" w14:textId="77777777" w:rsidR="00EA1485" w:rsidRDefault="003021BF">
      <w:pPr>
        <w:spacing w:line="360" w:lineRule="auto"/>
        <w:ind w:firstLine="120"/>
        <w:rPr>
          <w:rFonts w:ascii="Times New Roman" w:eastAsia="SimSun" w:hAnsi="Times New Roman"/>
          <w:color w:val="FF0000"/>
          <w:sz w:val="24"/>
          <w:szCs w:val="24"/>
          <w:lang w:eastAsia="zh-CN"/>
        </w:rPr>
      </w:pPr>
      <w:r>
        <w:rPr>
          <w:rFonts w:ascii="Times New Roman" w:eastAsia="SimSun" w:hAnsi="Times New Roman"/>
          <w:color w:val="FF0000"/>
          <w:sz w:val="24"/>
          <w:szCs w:val="24"/>
          <w:lang w:eastAsia="zh-CN"/>
        </w:rPr>
        <w:t xml:space="preserve">Function </w:t>
      </w:r>
      <w:proofErr w:type="gramStart"/>
      <w:r>
        <w:rPr>
          <w:rFonts w:ascii="Times New Roman" w:eastAsia="SimSun" w:hAnsi="Times New Roman"/>
          <w:color w:val="FF0000"/>
          <w:sz w:val="24"/>
          <w:szCs w:val="24"/>
          <w:lang w:eastAsia="zh-CN"/>
        </w:rPr>
        <w:t>Anup(</w:t>
      </w:r>
      <w:proofErr w:type="gramEnd"/>
      <w:r>
        <w:rPr>
          <w:rFonts w:ascii="Times New Roman" w:eastAsia="SimSun" w:hAnsi="Times New Roman"/>
          <w:color w:val="FF0000"/>
          <w:sz w:val="24"/>
          <w:szCs w:val="24"/>
          <w:lang w:eastAsia="zh-CN"/>
        </w:rPr>
        <w:t>parameter ){</w:t>
      </w:r>
    </w:p>
    <w:p w14:paraId="70B2AA34" w14:textId="77777777" w:rsidR="00EA1485" w:rsidRDefault="003021BF">
      <w:pPr>
        <w:spacing w:line="360" w:lineRule="auto"/>
        <w:ind w:firstLine="120"/>
        <w:rPr>
          <w:rFonts w:ascii="Times New Roman" w:eastAsia="SimSun" w:hAnsi="Times New Roman"/>
          <w:color w:val="FF0000"/>
          <w:sz w:val="24"/>
          <w:szCs w:val="24"/>
          <w:lang w:eastAsia="zh-CN"/>
        </w:rPr>
      </w:pPr>
      <w:r>
        <w:rPr>
          <w:rFonts w:ascii="Times New Roman" w:eastAsia="SimSun" w:hAnsi="Times New Roman"/>
          <w:color w:val="FF0000"/>
          <w:sz w:val="24"/>
          <w:szCs w:val="24"/>
          <w:lang w:eastAsia="zh-CN"/>
        </w:rPr>
        <w:t>….………..logic……….</w:t>
      </w:r>
    </w:p>
    <w:p w14:paraId="11387E69" w14:textId="77777777" w:rsidR="00EA1485" w:rsidRDefault="003021BF">
      <w:pPr>
        <w:spacing w:line="360" w:lineRule="auto"/>
        <w:ind w:firstLine="120"/>
        <w:rPr>
          <w:rFonts w:ascii="Times New Roman" w:eastAsia="SimSun" w:hAnsi="Times New Roman"/>
          <w:color w:val="FF0000"/>
          <w:sz w:val="24"/>
          <w:szCs w:val="24"/>
          <w:lang w:eastAsia="zh-CN"/>
        </w:rPr>
      </w:pPr>
      <w:r>
        <w:rPr>
          <w:rFonts w:ascii="Times New Roman" w:eastAsia="SimSun" w:hAnsi="Times New Roman"/>
          <w:color w:val="FF0000"/>
          <w:sz w:val="24"/>
          <w:szCs w:val="24"/>
          <w:lang w:eastAsia="zh-CN"/>
        </w:rPr>
        <w:t>}</w:t>
      </w:r>
    </w:p>
    <w:p w14:paraId="3F563CD0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&gt;</w:t>
      </w:r>
    </w:p>
    <w:p w14:paraId="6A67DA04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function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livewire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){</w:t>
      </w:r>
    </w:p>
    <w:p w14:paraId="2D23BF38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000000"/>
          <w:lang w:val="en-US" w:eastAsia="zh-CN" w:bidi="ar"/>
        </w:rPr>
        <w:t>return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;</w:t>
      </w:r>
    </w:p>
    <w:p w14:paraId="4F6B932C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}</w:t>
      </w:r>
    </w:p>
    <w:p w14:paraId="6CF9D1ED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var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z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livewire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"hello everyone"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);</w:t>
      </w:r>
    </w:p>
    <w:p w14:paraId="46F77439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z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;</w:t>
      </w:r>
    </w:p>
    <w:p w14:paraId="1E3283C1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&gt;</w:t>
      </w:r>
    </w:p>
    <w:p w14:paraId="12F53CD0" w14:textId="77777777" w:rsidR="00EA1485" w:rsidRDefault="00EA1485">
      <w:pPr>
        <w:spacing w:line="360" w:lineRule="auto"/>
        <w:ind w:firstLine="120"/>
        <w:rPr>
          <w:rFonts w:ascii="Times New Roman" w:eastAsia="SimSun" w:hAnsi="Times New Roman"/>
          <w:color w:val="FF0000"/>
          <w:sz w:val="24"/>
          <w:szCs w:val="24"/>
          <w:highlight w:val="yellow"/>
          <w:lang w:eastAsia="zh-CN"/>
        </w:rPr>
      </w:pPr>
    </w:p>
    <w:p w14:paraId="652AA5CB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&gt;</w:t>
      </w:r>
    </w:p>
    <w:p w14:paraId="3027395C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function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compare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,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b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){</w:t>
      </w:r>
    </w:p>
    <w:p w14:paraId="6BD04560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C586C0"/>
          <w:sz w:val="21"/>
          <w:szCs w:val="21"/>
          <w:shd w:val="clear" w:color="auto" w:fill="000000"/>
          <w:lang w:val="en-US" w:eastAsia="zh-CN" w:bidi="ar"/>
        </w:rPr>
        <w:t>if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&gt;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b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){</w:t>
      </w:r>
    </w:p>
    <w:p w14:paraId="3002749A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000000"/>
          <w:lang w:val="en-US" w:eastAsia="zh-CN" w:bidi="ar"/>
        </w:rPr>
        <w:t>return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"greater"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;</w:t>
      </w:r>
    </w:p>
    <w:p w14:paraId="6940142E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   }</w:t>
      </w:r>
    </w:p>
    <w:p w14:paraId="5A53198D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C586C0"/>
          <w:sz w:val="21"/>
          <w:szCs w:val="21"/>
          <w:shd w:val="clear" w:color="auto" w:fill="000000"/>
          <w:lang w:val="en-US" w:eastAsia="zh-CN" w:bidi="ar"/>
        </w:rPr>
        <w:t>else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000000"/>
          <w:lang w:val="en-US" w:eastAsia="zh-CN" w:bidi="ar"/>
        </w:rPr>
        <w:t>if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&lt;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b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){</w:t>
      </w:r>
    </w:p>
    <w:p w14:paraId="41082531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000000"/>
          <w:lang w:val="en-US" w:eastAsia="zh-CN" w:bidi="ar"/>
        </w:rPr>
        <w:t>return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"lesser"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;</w:t>
      </w:r>
    </w:p>
    <w:p w14:paraId="7087A303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   }</w:t>
      </w:r>
    </w:p>
    <w:p w14:paraId="1E859E9B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000000"/>
          <w:lang w:val="en-US" w:eastAsia="zh-CN" w:bidi="ar"/>
        </w:rPr>
        <w:t>return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"equal"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;</w:t>
      </w:r>
    </w:p>
    <w:p w14:paraId="0722652C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lastRenderedPageBreak/>
        <w:t>     }</w:t>
      </w:r>
    </w:p>
    <w:p w14:paraId="4D8FF9B0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var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z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compare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9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6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);</w:t>
      </w:r>
    </w:p>
    <w:p w14:paraId="276AB153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z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;</w:t>
      </w:r>
    </w:p>
    <w:p w14:paraId="43219591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&gt;</w:t>
      </w:r>
    </w:p>
    <w:p w14:paraId="7A73C266" w14:textId="77777777" w:rsidR="00EA1485" w:rsidRDefault="00EA1485">
      <w:pPr>
        <w:spacing w:line="360" w:lineRule="auto"/>
        <w:ind w:firstLine="120"/>
        <w:rPr>
          <w:rFonts w:ascii="Times New Roman" w:eastAsia="SimSun" w:hAnsi="Times New Roman"/>
          <w:color w:val="FF0000"/>
          <w:sz w:val="24"/>
          <w:szCs w:val="24"/>
          <w:highlight w:val="yellow"/>
          <w:lang w:eastAsia="zh-CN"/>
        </w:rPr>
      </w:pPr>
    </w:p>
    <w:p w14:paraId="45F5C462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&gt;</w:t>
      </w:r>
    </w:p>
    <w:p w14:paraId="007BAADD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function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hello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){</w:t>
      </w:r>
    </w:p>
    <w:p w14:paraId="235689CC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;</w:t>
      </w:r>
    </w:p>
    <w:p w14:paraId="49F122B7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}</w:t>
      </w:r>
    </w:p>
    <w:p w14:paraId="42CD9006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7CA668"/>
          <w:sz w:val="21"/>
          <w:szCs w:val="21"/>
          <w:shd w:val="clear" w:color="auto" w:fill="000000"/>
          <w:lang w:val="en-US" w:eastAsia="zh-CN" w:bidi="ar"/>
        </w:rPr>
        <w:t>//function call</w:t>
      </w:r>
    </w:p>
    <w:p w14:paraId="631B078D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</w:pP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hello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5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);</w:t>
      </w:r>
    </w:p>
    <w:p w14:paraId="1EFD901B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&gt;</w:t>
      </w:r>
    </w:p>
    <w:p w14:paraId="008E1429" w14:textId="77777777" w:rsidR="00EA1485" w:rsidRDefault="00EA1485">
      <w:pPr>
        <w:spacing w:line="360" w:lineRule="auto"/>
        <w:ind w:firstLine="120"/>
        <w:rPr>
          <w:rFonts w:ascii="Times New Roman" w:eastAsia="SimSun" w:hAnsi="Times New Roman"/>
          <w:color w:val="FF0000"/>
          <w:sz w:val="24"/>
          <w:szCs w:val="24"/>
          <w:highlight w:val="yellow"/>
          <w:lang w:eastAsia="zh-CN"/>
        </w:rPr>
      </w:pPr>
    </w:p>
    <w:p w14:paraId="65A80CC9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&gt;</w:t>
      </w:r>
    </w:p>
    <w:p w14:paraId="7AFF5515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function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reshma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(){</w:t>
      </w:r>
    </w:p>
    <w:p w14:paraId="306FF8AC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"Reshma is good in Full Stack Developmet"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;</w:t>
      </w:r>
    </w:p>
    <w:p w14:paraId="52A3A3A4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}</w:t>
      </w:r>
    </w:p>
    <w:p w14:paraId="6AC9BD84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function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bhavani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z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){</w:t>
      </w:r>
    </w:p>
    <w:p w14:paraId="58786338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"demo1"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z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;</w:t>
      </w:r>
    </w:p>
    <w:p w14:paraId="1D833556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}</w:t>
      </w:r>
    </w:p>
    <w:p w14:paraId="4DA1DD7D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setTimeout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reshma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9000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);</w:t>
      </w:r>
    </w:p>
    <w:p w14:paraId="55BAD58E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bhavani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"bhavani is good in python"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);</w:t>
      </w:r>
    </w:p>
    <w:p w14:paraId="7B9F9DEC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Times New Roman" w:eastAsia="SimSun" w:hAnsi="Times New Roman"/>
          <w:color w:val="FF0000"/>
          <w:sz w:val="24"/>
          <w:szCs w:val="24"/>
          <w:highlight w:val="yellow"/>
          <w:lang w:eastAsia="zh-CN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&gt;</w:t>
      </w:r>
    </w:p>
    <w:p w14:paraId="357A51CF" w14:textId="77777777" w:rsidR="00EA1485" w:rsidRDefault="003021BF">
      <w:pPr>
        <w:spacing w:line="360" w:lineRule="auto"/>
        <w:ind w:firstLine="120"/>
        <w:rPr>
          <w:rFonts w:ascii="Times New Roman" w:eastAsia="SimSun" w:hAnsi="Times New Roman"/>
          <w:color w:val="FF0000"/>
          <w:sz w:val="24"/>
          <w:szCs w:val="24"/>
          <w:highlight w:val="yellow"/>
          <w:lang w:eastAsia="zh-CN"/>
        </w:rPr>
      </w:pPr>
      <w:r>
        <w:rPr>
          <w:rFonts w:ascii="Times New Roman" w:eastAsia="SimSun" w:hAnsi="Times New Roman"/>
          <w:color w:val="FF0000"/>
          <w:sz w:val="24"/>
          <w:szCs w:val="24"/>
          <w:lang w:eastAsia="zh-CN"/>
        </w:rPr>
        <w:t>Function pass -by-value:</w:t>
      </w:r>
    </w:p>
    <w:p w14:paraId="30A13B68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&gt;</w:t>
      </w:r>
    </w:p>
    <w:p w14:paraId="3470CA04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function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reshma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z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){</w:t>
      </w:r>
    </w:p>
    <w:p w14:paraId="6602CEFF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z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z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*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z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;</w:t>
      </w:r>
    </w:p>
    <w:p w14:paraId="14CBFAC9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lastRenderedPageBreak/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000000"/>
          <w:lang w:val="en-US" w:eastAsia="zh-CN" w:bidi="ar"/>
        </w:rPr>
        <w:t>return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z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;</w:t>
      </w:r>
    </w:p>
    <w:p w14:paraId="7060A4F1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}</w:t>
      </w:r>
    </w:p>
    <w:p w14:paraId="46A4AD08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var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reshma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5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);</w:t>
      </w:r>
    </w:p>
    <w:p w14:paraId="368EF2EF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;</w:t>
      </w:r>
    </w:p>
    <w:p w14:paraId="250A8B4D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&gt;</w:t>
      </w:r>
    </w:p>
    <w:p w14:paraId="208EBF99" w14:textId="77777777" w:rsidR="00EA1485" w:rsidRDefault="003021BF">
      <w:pPr>
        <w:spacing w:line="360" w:lineRule="auto"/>
        <w:ind w:firstLine="120"/>
        <w:rPr>
          <w:rFonts w:ascii="Times New Roman" w:eastAsia="SimSun" w:hAnsi="Times New Roman"/>
          <w:color w:val="FF0000"/>
          <w:sz w:val="24"/>
          <w:szCs w:val="24"/>
          <w:lang w:eastAsia="zh-CN"/>
        </w:rPr>
      </w:pPr>
      <w:r>
        <w:rPr>
          <w:rFonts w:ascii="Times New Roman" w:eastAsia="SimSun" w:hAnsi="Times New Roman"/>
          <w:color w:val="FF0000"/>
          <w:sz w:val="24"/>
          <w:szCs w:val="24"/>
          <w:lang w:eastAsia="zh-CN"/>
        </w:rPr>
        <w:t>Function pass- by -reference:</w:t>
      </w:r>
    </w:p>
    <w:p w14:paraId="1F591405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&gt;</w:t>
      </w:r>
    </w:p>
    <w:p w14:paraId="3761C993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let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bhavani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{</w:t>
      </w:r>
    </w:p>
    <w:p w14:paraId="3D7EEA5D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role: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"trainer"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,</w:t>
      </w:r>
    </w:p>
    <w:p w14:paraId="48F1C315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age: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40</w:t>
      </w:r>
    </w:p>
    <w:p w14:paraId="7DD5D989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   };</w:t>
      </w:r>
    </w:p>
    <w:p w14:paraId="100765F7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function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reshma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obj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){</w:t>
      </w:r>
    </w:p>
    <w:p w14:paraId="06DF7EB0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obj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age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+=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1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;  </w:t>
      </w:r>
    </w:p>
    <w:p w14:paraId="470BE421" w14:textId="77777777" w:rsidR="00EA1485" w:rsidRDefault="003021BF">
      <w:pPr>
        <w:shd w:val="clear" w:color="auto" w:fill="000000"/>
        <w:spacing w:line="285" w:lineRule="atLeast"/>
        <w:ind w:firstLine="105"/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   }</w:t>
      </w:r>
    </w:p>
    <w:p w14:paraId="2E3B96B0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reshma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bhavani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);</w:t>
      </w:r>
    </w:p>
    <w:p w14:paraId="3F10A977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bhavani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;</w:t>
      </w:r>
    </w:p>
    <w:p w14:paraId="7D4217AA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Times New Roman" w:eastAsia="SimSun" w:hAnsi="Times New Roman"/>
          <w:color w:val="FF0000"/>
          <w:sz w:val="24"/>
          <w:szCs w:val="24"/>
          <w:lang w:eastAsia="zh-CN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&gt;</w:t>
      </w:r>
    </w:p>
    <w:p w14:paraId="6B92C200" w14:textId="77777777" w:rsidR="00EA1485" w:rsidRDefault="003021BF">
      <w:pPr>
        <w:spacing w:line="360" w:lineRule="auto"/>
        <w:ind w:firstLine="120"/>
        <w:rPr>
          <w:rFonts w:ascii="Times New Roman" w:eastAsia="SimSun" w:hAnsi="Times New Roman"/>
          <w:color w:val="FF0000"/>
          <w:sz w:val="24"/>
          <w:szCs w:val="24"/>
          <w:lang w:eastAsia="zh-CN"/>
        </w:rPr>
      </w:pPr>
      <w:r>
        <w:rPr>
          <w:rFonts w:ascii="Times New Roman" w:eastAsia="SimSun" w:hAnsi="Times New Roman"/>
          <w:color w:val="FF0000"/>
          <w:sz w:val="24"/>
          <w:szCs w:val="24"/>
          <w:lang w:eastAsia="zh-CN"/>
        </w:rPr>
        <w:t>Recursion function:</w:t>
      </w:r>
    </w:p>
    <w:p w14:paraId="782973E8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&gt;</w:t>
      </w:r>
    </w:p>
    <w:p w14:paraId="69507980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  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function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count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z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){</w:t>
      </w:r>
    </w:p>
    <w:p w14:paraId="4F5204D5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write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z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);</w:t>
      </w:r>
    </w:p>
    <w:p w14:paraId="18903759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let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number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z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-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1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;</w:t>
      </w:r>
    </w:p>
    <w:p w14:paraId="6FA80E3F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C586C0"/>
          <w:sz w:val="21"/>
          <w:szCs w:val="21"/>
          <w:shd w:val="clear" w:color="auto" w:fill="000000"/>
          <w:lang w:val="en-US" w:eastAsia="zh-CN" w:bidi="ar"/>
        </w:rPr>
        <w:t>if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number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&gt;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){</w:t>
      </w:r>
    </w:p>
    <w:p w14:paraId="1D377A94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count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number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);</w:t>
      </w:r>
    </w:p>
    <w:p w14:paraId="7466449F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   }</w:t>
      </w:r>
    </w:p>
    <w:p w14:paraId="12638532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  }</w:t>
      </w:r>
    </w:p>
    <w:p w14:paraId="0EF98557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   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count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3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);</w:t>
      </w:r>
    </w:p>
    <w:p w14:paraId="157D1A99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&gt;</w:t>
      </w:r>
    </w:p>
    <w:p w14:paraId="7B7217B3" w14:textId="77777777" w:rsidR="00EA1485" w:rsidRDefault="00EA1485">
      <w:pPr>
        <w:spacing w:line="360" w:lineRule="auto"/>
        <w:ind w:firstLine="120"/>
        <w:rPr>
          <w:rFonts w:ascii="Times New Roman" w:eastAsia="SimSun" w:hAnsi="Times New Roman" w:cs="Times New Roman"/>
          <w:color w:val="0000FF"/>
          <w:sz w:val="24"/>
          <w:szCs w:val="24"/>
          <w:lang w:val="en-US" w:eastAsia="zh-CN"/>
        </w:rPr>
      </w:pPr>
    </w:p>
    <w:p w14:paraId="6304301A" w14:textId="77777777" w:rsidR="00EA1485" w:rsidRDefault="00EA1485">
      <w:pPr>
        <w:spacing w:line="360" w:lineRule="auto"/>
        <w:ind w:firstLine="120"/>
        <w:rPr>
          <w:rFonts w:ascii="Times New Roman" w:eastAsia="SimSun" w:hAnsi="Times New Roman" w:cs="Times New Roman"/>
          <w:color w:val="0000FF"/>
          <w:sz w:val="24"/>
          <w:szCs w:val="24"/>
          <w:lang w:val="en-US" w:eastAsia="zh-CN"/>
        </w:rPr>
      </w:pPr>
    </w:p>
    <w:p w14:paraId="32B63BE0" w14:textId="77777777" w:rsidR="00EA1485" w:rsidRDefault="003021BF">
      <w:pPr>
        <w:spacing w:line="360" w:lineRule="auto"/>
        <w:ind w:firstLine="120"/>
        <w:rPr>
          <w:rFonts w:ascii="Times New Roman" w:eastAsia="SimSu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ascii="Times New Roman" w:eastAsia="SimSun" w:hAnsi="Times New Roman" w:cs="Times New Roman"/>
          <w:color w:val="0000FF"/>
          <w:sz w:val="24"/>
          <w:szCs w:val="24"/>
          <w:lang w:val="en-US" w:eastAsia="zh-CN"/>
        </w:rPr>
        <w:t>Function Using Events:</w:t>
      </w:r>
    </w:p>
    <w:p w14:paraId="1423BF78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fun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Click here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750FD3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hai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ECD217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449E4A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793FDE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fun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proofErr w:type="gramEnd"/>
    </w:p>
    <w:p w14:paraId="28941053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5343107A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 world"</w:t>
      </w:r>
    </w:p>
    <w:p w14:paraId="4EDBE75E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547F330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4963D0" w14:textId="77777777" w:rsidR="00EA1485" w:rsidRDefault="00EA1485">
      <w:pPr>
        <w:shd w:val="clear" w:color="auto" w:fill="FFFFFF" w:themeFill="background1"/>
        <w:ind w:firstLineChars="0" w:firstLine="0"/>
        <w:rPr>
          <w:rFonts w:cstheme="minorHAnsi"/>
          <w:b/>
          <w:color w:val="000000" w:themeColor="text1"/>
          <w:sz w:val="23"/>
          <w:szCs w:val="23"/>
          <w:shd w:val="clear" w:color="auto" w:fill="D9EEE1"/>
        </w:rPr>
      </w:pPr>
    </w:p>
    <w:p w14:paraId="5E86E133" w14:textId="77777777" w:rsidR="00EA1485" w:rsidRDefault="003021BF">
      <w:pPr>
        <w:spacing w:line="360" w:lineRule="auto"/>
        <w:ind w:firstLineChars="0" w:firstLine="0"/>
        <w:rPr>
          <w:rFonts w:ascii="Times New Roman" w:eastAsia="SimSun" w:hAnsi="Times New Roman"/>
          <w:color w:val="FF0000"/>
          <w:sz w:val="24"/>
          <w:szCs w:val="24"/>
          <w:lang w:eastAsia="zh-CN"/>
        </w:rPr>
      </w:pPr>
      <w:r>
        <w:rPr>
          <w:rFonts w:ascii="Times New Roman" w:eastAsia="SimSun" w:hAnsi="Times New Roman"/>
          <w:color w:val="FF0000"/>
          <w:sz w:val="24"/>
          <w:szCs w:val="24"/>
          <w:lang w:eastAsia="zh-CN"/>
        </w:rPr>
        <w:t>Arrow Function:</w:t>
      </w:r>
    </w:p>
    <w:p w14:paraId="777A5C08" w14:textId="77777777" w:rsidR="00EA1485" w:rsidRDefault="003021BF">
      <w:pPr>
        <w:spacing w:line="360" w:lineRule="auto"/>
        <w:ind w:firstLineChars="0" w:firstLine="0"/>
        <w:rPr>
          <w:rFonts w:ascii="Times New Roman" w:eastAsia="SimSun" w:hAnsi="Times New Roman"/>
          <w:color w:val="FF0000"/>
          <w:sz w:val="24"/>
          <w:szCs w:val="24"/>
          <w:lang w:eastAsia="zh-CN"/>
        </w:rPr>
      </w:pPr>
      <w:r>
        <w:rPr>
          <w:rFonts w:ascii="Times New Roman" w:eastAsia="SimSun" w:hAnsi="Times New Roman"/>
          <w:color w:val="FF0000"/>
          <w:sz w:val="24"/>
          <w:szCs w:val="24"/>
          <w:lang w:eastAsia="zh-CN"/>
        </w:rPr>
        <w:t>- Help to write javascript in short way</w:t>
      </w:r>
    </w:p>
    <w:p w14:paraId="2C299E70" w14:textId="77777777" w:rsidR="00EA1485" w:rsidRDefault="003021BF">
      <w:pPr>
        <w:spacing w:line="360" w:lineRule="auto"/>
        <w:ind w:firstLineChars="0" w:firstLine="0"/>
        <w:rPr>
          <w:rFonts w:ascii="Times New Roman" w:eastAsia="SimSun" w:hAnsi="Times New Roman"/>
          <w:color w:val="0000FF"/>
          <w:sz w:val="24"/>
          <w:szCs w:val="24"/>
          <w:lang w:eastAsia="zh-CN"/>
        </w:rPr>
      </w:pPr>
      <w:proofErr w:type="gramStart"/>
      <w:r>
        <w:rPr>
          <w:rFonts w:ascii="Times New Roman" w:eastAsia="SimSun" w:hAnsi="Times New Roman"/>
          <w:color w:val="0000FF"/>
          <w:sz w:val="24"/>
          <w:szCs w:val="24"/>
          <w:lang w:eastAsia="zh-CN"/>
        </w:rPr>
        <w:t>-{</w:t>
      </w:r>
      <w:proofErr w:type="gramEnd"/>
      <w:r>
        <w:rPr>
          <w:rFonts w:ascii="Times New Roman" w:eastAsia="SimSun" w:hAnsi="Times New Roman"/>
          <w:color w:val="0000FF"/>
          <w:sz w:val="24"/>
          <w:szCs w:val="24"/>
          <w:lang w:eastAsia="zh-CN"/>
        </w:rPr>
        <w:t>()=&gt;} or also known Lambda Function</w:t>
      </w:r>
    </w:p>
    <w:p w14:paraId="53AFE828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&gt;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  </w:t>
      </w:r>
    </w:p>
    <w:p w14:paraId="1E6A2C96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const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z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()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=&gt;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{</w:t>
      </w:r>
    </w:p>
    <w:p w14:paraId="6A3D391A" w14:textId="77777777" w:rsidR="00EA1485" w:rsidRDefault="003021BF">
      <w:pPr>
        <w:shd w:val="clear" w:color="auto" w:fill="000000"/>
        <w:spacing w:line="285" w:lineRule="atLeast"/>
        <w:ind w:firstLine="105"/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"Hello Everyone"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;</w:t>
      </w:r>
    </w:p>
    <w:p w14:paraId="49C486A4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}</w:t>
      </w:r>
    </w:p>
    <w:p w14:paraId="136E2682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z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);</w:t>
      </w:r>
    </w:p>
    <w:p w14:paraId="03C81668" w14:textId="77777777" w:rsidR="00EA1485" w:rsidRDefault="003021BF">
      <w:pPr>
        <w:shd w:val="clear" w:color="auto" w:fill="000000"/>
        <w:spacing w:line="285" w:lineRule="atLeast"/>
        <w:ind w:firstLineChars="0" w:firstLine="0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&gt;</w:t>
      </w:r>
    </w:p>
    <w:p w14:paraId="2E104AB5" w14:textId="77777777" w:rsidR="00EA1485" w:rsidRDefault="00EA1485">
      <w:pPr>
        <w:spacing w:line="360" w:lineRule="auto"/>
        <w:ind w:firstLineChars="0" w:firstLine="0"/>
        <w:rPr>
          <w:rFonts w:ascii="Times New Roman" w:eastAsia="SimSun" w:hAnsi="Times New Roman"/>
          <w:color w:val="0000FF"/>
          <w:sz w:val="24"/>
          <w:szCs w:val="24"/>
          <w:highlight w:val="yellow"/>
          <w:lang w:eastAsia="zh-CN"/>
        </w:rPr>
      </w:pPr>
    </w:p>
    <w:p w14:paraId="420EBAB3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&gt;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  </w:t>
      </w:r>
    </w:p>
    <w:p w14:paraId="4A1D40AA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const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z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,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b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,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c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)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=&gt;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{</w:t>
      </w:r>
    </w:p>
    <w:p w14:paraId="5F469937" w14:textId="77777777" w:rsidR="00EA1485" w:rsidRDefault="003021BF">
      <w:pPr>
        <w:shd w:val="clear" w:color="auto" w:fill="000000"/>
        <w:spacing w:line="285" w:lineRule="atLeast"/>
        <w:ind w:firstLine="105"/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  <w:lang w:val="en-US" w:eastAsia="zh-CN" w:bidi="ar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+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b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  <w:lang w:val="en-US" w:eastAsia="zh-CN" w:bidi="ar"/>
        </w:rPr>
        <w:t>+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  <w:lang w:val="en-US" w:eastAsia="zh-CN" w:bidi="ar"/>
        </w:rPr>
        <w:t>c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;</w:t>
      </w:r>
    </w:p>
    <w:p w14:paraId="3270BC8E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    }</w:t>
      </w:r>
    </w:p>
    <w:p w14:paraId="29FE6ACE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  <w:lang w:val="en-US" w:eastAsia="zh-CN" w:bidi="ar"/>
        </w:rPr>
        <w:t>z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4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5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  <w:lang w:val="en-US" w:eastAsia="zh-CN" w:bidi="ar"/>
        </w:rPr>
        <w:t>6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>);</w:t>
      </w:r>
    </w:p>
    <w:p w14:paraId="205424CC" w14:textId="77777777" w:rsidR="00EA1485" w:rsidRDefault="003021BF">
      <w:pPr>
        <w:shd w:val="clear" w:color="auto" w:fill="000000"/>
        <w:spacing w:line="285" w:lineRule="atLeast"/>
        <w:ind w:firstLine="105"/>
        <w:rPr>
          <w:rFonts w:cstheme="minorHAnsi"/>
          <w:b/>
          <w:sz w:val="23"/>
          <w:szCs w:val="23"/>
          <w:shd w:val="clear" w:color="auto" w:fill="D9EEE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  <w:lang w:val="en-US" w:eastAsia="zh-CN" w:bidi="ar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  <w:lang w:val="en-US" w:eastAsia="zh-CN" w:bidi="ar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  <w:lang w:val="en-US" w:eastAsia="zh-CN" w:bidi="ar"/>
        </w:rPr>
        <w:t>&gt;</w:t>
      </w:r>
    </w:p>
    <w:p w14:paraId="57147648" w14:textId="77777777" w:rsidR="00EA1485" w:rsidRDefault="00EA1485">
      <w:pPr>
        <w:ind w:firstLine="181"/>
        <w:jc w:val="both"/>
        <w:rPr>
          <w:rFonts w:cstheme="minorHAnsi"/>
          <w:b/>
          <w:color w:val="FF0000"/>
          <w:sz w:val="36"/>
          <w:szCs w:val="36"/>
        </w:rPr>
      </w:pPr>
    </w:p>
    <w:p w14:paraId="470A8FA2" w14:textId="77777777" w:rsidR="00EA1485" w:rsidRDefault="00EA1485">
      <w:pPr>
        <w:spacing w:line="360" w:lineRule="auto"/>
        <w:ind w:firstLine="180"/>
        <w:rPr>
          <w:rFonts w:ascii="Times New Roman" w:eastAsia="SimSun" w:hAnsi="Times New Roman"/>
          <w:color w:val="FF0000"/>
          <w:sz w:val="36"/>
          <w:szCs w:val="36"/>
          <w:lang w:val="en-US"/>
        </w:rPr>
      </w:pPr>
    </w:p>
    <w:p w14:paraId="7B350DC5" w14:textId="77777777" w:rsidR="00EA1485" w:rsidRDefault="00EA1485">
      <w:pPr>
        <w:spacing w:line="360" w:lineRule="auto"/>
        <w:ind w:firstLine="180"/>
        <w:rPr>
          <w:rFonts w:ascii="Times New Roman" w:eastAsia="SimSun" w:hAnsi="Times New Roman"/>
          <w:color w:val="FF0000"/>
          <w:sz w:val="36"/>
          <w:szCs w:val="36"/>
          <w:lang w:val="en-US"/>
        </w:rPr>
      </w:pPr>
    </w:p>
    <w:p w14:paraId="3D5E2931" w14:textId="77777777" w:rsidR="00EA1485" w:rsidRDefault="003021BF">
      <w:pPr>
        <w:spacing w:line="360" w:lineRule="auto"/>
        <w:ind w:firstLine="180"/>
        <w:rPr>
          <w:rFonts w:ascii="Times New Roman" w:eastAsia="SimSun" w:hAnsi="Times New Roman"/>
          <w:color w:val="FF0000"/>
          <w:sz w:val="36"/>
          <w:szCs w:val="36"/>
        </w:rPr>
      </w:pPr>
      <w:r>
        <w:rPr>
          <w:rFonts w:ascii="Times New Roman" w:eastAsia="SimSun" w:hAnsi="Times New Roman"/>
          <w:color w:val="FF0000"/>
          <w:sz w:val="36"/>
          <w:szCs w:val="36"/>
          <w:lang w:val="en-US"/>
        </w:rPr>
        <w:t>J</w:t>
      </w:r>
      <w:r>
        <w:rPr>
          <w:rFonts w:ascii="Times New Roman" w:eastAsia="SimSun" w:hAnsi="Times New Roman"/>
          <w:color w:val="FF0000"/>
          <w:sz w:val="36"/>
          <w:szCs w:val="36"/>
        </w:rPr>
        <w:t>S Nested functions</w:t>
      </w:r>
    </w:p>
    <w:p w14:paraId="605F028F" w14:textId="77777777" w:rsidR="00EA1485" w:rsidRDefault="003021BF">
      <w:pPr>
        <w:spacing w:line="360" w:lineRule="auto"/>
        <w:ind w:firstLine="180"/>
        <w:rPr>
          <w:rFonts w:ascii="Times New Roman" w:eastAsia="SimSun" w:hAnsi="Times New Roman"/>
          <w:color w:val="FF0000"/>
          <w:sz w:val="36"/>
          <w:szCs w:val="36"/>
        </w:rPr>
      </w:pPr>
      <w:r>
        <w:rPr>
          <w:rFonts w:ascii="Times New Roman" w:eastAsia="SimSun" w:hAnsi="Times New Roman"/>
          <w:color w:val="FF0000"/>
          <w:sz w:val="36"/>
          <w:szCs w:val="36"/>
        </w:rPr>
        <w:t xml:space="preserve">Function </w:t>
      </w:r>
      <w:proofErr w:type="gramStart"/>
      <w:r>
        <w:rPr>
          <w:rFonts w:ascii="Times New Roman" w:eastAsia="SimSun" w:hAnsi="Times New Roman"/>
          <w:color w:val="FF0000"/>
          <w:sz w:val="36"/>
          <w:szCs w:val="36"/>
        </w:rPr>
        <w:t>a(</w:t>
      </w:r>
      <w:proofErr w:type="gramEnd"/>
      <w:r>
        <w:rPr>
          <w:rFonts w:ascii="Times New Roman" w:eastAsia="SimSun" w:hAnsi="Times New Roman"/>
          <w:color w:val="FF0000"/>
          <w:sz w:val="36"/>
          <w:szCs w:val="36"/>
        </w:rPr>
        <w:t>){</w:t>
      </w:r>
    </w:p>
    <w:p w14:paraId="37F205E9" w14:textId="77777777" w:rsidR="00EA1485" w:rsidRDefault="003021BF">
      <w:pPr>
        <w:spacing w:line="360" w:lineRule="auto"/>
        <w:ind w:firstLine="180"/>
        <w:rPr>
          <w:rFonts w:ascii="Times New Roman" w:eastAsia="SimSun" w:hAnsi="Times New Roman"/>
          <w:color w:val="FF0000"/>
          <w:sz w:val="36"/>
          <w:szCs w:val="36"/>
        </w:rPr>
      </w:pPr>
      <w:r>
        <w:rPr>
          <w:rFonts w:ascii="Times New Roman" w:eastAsia="SimSun" w:hAnsi="Times New Roman"/>
          <w:color w:val="FF0000"/>
          <w:sz w:val="36"/>
          <w:szCs w:val="36"/>
        </w:rPr>
        <w:t xml:space="preserve"> Function </w:t>
      </w:r>
      <w:proofErr w:type="gramStart"/>
      <w:r>
        <w:rPr>
          <w:rFonts w:ascii="Times New Roman" w:eastAsia="SimSun" w:hAnsi="Times New Roman"/>
          <w:color w:val="FF0000"/>
          <w:sz w:val="36"/>
          <w:szCs w:val="36"/>
        </w:rPr>
        <w:t>b(</w:t>
      </w:r>
      <w:proofErr w:type="gramEnd"/>
      <w:r>
        <w:rPr>
          <w:rFonts w:ascii="Times New Roman" w:eastAsia="SimSun" w:hAnsi="Times New Roman"/>
          <w:color w:val="FF0000"/>
          <w:sz w:val="36"/>
          <w:szCs w:val="36"/>
        </w:rPr>
        <w:t>){}</w:t>
      </w:r>
    </w:p>
    <w:p w14:paraId="5AD98CF1" w14:textId="77777777" w:rsidR="00EA1485" w:rsidRDefault="003021BF">
      <w:pPr>
        <w:spacing w:line="360" w:lineRule="auto"/>
        <w:ind w:firstLine="180"/>
        <w:rPr>
          <w:rFonts w:ascii="Times New Roman" w:eastAsia="SimSun" w:hAnsi="Times New Roman"/>
          <w:color w:val="FF0000"/>
          <w:sz w:val="36"/>
          <w:szCs w:val="36"/>
        </w:rPr>
      </w:pPr>
      <w:r>
        <w:rPr>
          <w:rFonts w:ascii="Times New Roman" w:eastAsia="SimSun" w:hAnsi="Times New Roman"/>
          <w:color w:val="FF0000"/>
          <w:sz w:val="36"/>
          <w:szCs w:val="36"/>
        </w:rPr>
        <w:t>}</w:t>
      </w:r>
    </w:p>
    <w:p w14:paraId="6700D676" w14:textId="77777777" w:rsidR="00EA1485" w:rsidRDefault="00EA1485">
      <w:pPr>
        <w:spacing w:line="360" w:lineRule="auto"/>
        <w:ind w:firstLine="120"/>
        <w:rPr>
          <w:rFonts w:ascii="Times New Roman" w:eastAsia="SimSun" w:hAnsi="Times New Roman"/>
          <w:color w:val="0000FF"/>
          <w:sz w:val="24"/>
          <w:szCs w:val="24"/>
          <w:highlight w:val="yellow"/>
        </w:rPr>
      </w:pPr>
    </w:p>
    <w:p w14:paraId="26304FB3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  </w:t>
      </w:r>
    </w:p>
    <w:p w14:paraId="266E4FE9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function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outf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){</w:t>
      </w:r>
    </w:p>
    <w:p w14:paraId="70FC54DD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    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function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inf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b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){</w:t>
      </w:r>
    </w:p>
    <w:p w14:paraId="1B509D78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000000"/>
        </w:rPr>
        <w:t>return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+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b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7EB5CFBE" w14:textId="77777777" w:rsidR="00EA1485" w:rsidRDefault="00EA1485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</w:p>
    <w:p w14:paraId="1FEFB359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     }</w:t>
      </w:r>
    </w:p>
    <w:p w14:paraId="49C0129B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000000"/>
        </w:rPr>
        <w:t>return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inf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6896A3C4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    </w:t>
      </w:r>
    </w:p>
    <w:p w14:paraId="76157FC6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} </w:t>
      </w:r>
    </w:p>
    <w:p w14:paraId="31D3CC83" w14:textId="77777777" w:rsidR="00EA1485" w:rsidRDefault="00EA1485">
      <w:pPr>
        <w:ind w:firstLine="110"/>
      </w:pPr>
    </w:p>
    <w:p w14:paraId="2559818D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function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rezult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){</w:t>
      </w:r>
    </w:p>
    <w:p w14:paraId="75CBCE65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outf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4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5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26B9E02B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 }</w:t>
      </w:r>
    </w:p>
    <w:p w14:paraId="43D9A59E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rezult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0FB369A1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</w:t>
      </w:r>
    </w:p>
    <w:p w14:paraId="70E8070C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10635518" w14:textId="77777777" w:rsidR="00EA1485" w:rsidRDefault="00EA1485">
      <w:pPr>
        <w:spacing w:line="360" w:lineRule="auto"/>
        <w:ind w:firstLine="120"/>
        <w:rPr>
          <w:rFonts w:ascii="Times New Roman" w:eastAsia="SimSun" w:hAnsi="Times New Roman"/>
          <w:color w:val="0000FF"/>
          <w:sz w:val="24"/>
          <w:szCs w:val="24"/>
          <w:highlight w:val="yellow"/>
        </w:rPr>
      </w:pPr>
    </w:p>
    <w:p w14:paraId="4DC42567" w14:textId="77777777" w:rsidR="00EA1485" w:rsidRDefault="003021BF">
      <w:pPr>
        <w:spacing w:line="360" w:lineRule="auto"/>
        <w:ind w:firstLine="180"/>
        <w:rPr>
          <w:rFonts w:ascii="Times New Roman" w:eastAsia="SimSun" w:hAnsi="Times New Roman"/>
          <w:color w:val="FF0000"/>
          <w:sz w:val="36"/>
          <w:szCs w:val="36"/>
        </w:rPr>
      </w:pPr>
      <w:r>
        <w:rPr>
          <w:rFonts w:ascii="Times New Roman" w:eastAsia="SimSun" w:hAnsi="Times New Roman"/>
          <w:color w:val="FF0000"/>
          <w:sz w:val="36"/>
          <w:szCs w:val="36"/>
        </w:rPr>
        <w:lastRenderedPageBreak/>
        <w:t>JS Async/Await Function</w:t>
      </w:r>
    </w:p>
    <w:p w14:paraId="78DBB648" w14:textId="77777777" w:rsidR="00EA1485" w:rsidRDefault="003021BF">
      <w:pPr>
        <w:spacing w:line="360" w:lineRule="auto"/>
        <w:ind w:firstLine="180"/>
        <w:rPr>
          <w:rFonts w:ascii="Times New Roman" w:eastAsia="SimSun" w:hAnsi="Times New Roman"/>
          <w:color w:val="FF0000"/>
          <w:sz w:val="36"/>
          <w:szCs w:val="36"/>
        </w:rPr>
      </w:pPr>
      <w:r>
        <w:rPr>
          <w:rFonts w:ascii="Times New Roman" w:eastAsia="SimSun" w:hAnsi="Times New Roman"/>
          <w:color w:val="FF0000"/>
          <w:sz w:val="36"/>
          <w:szCs w:val="36"/>
        </w:rPr>
        <w:t>-API or DB</w:t>
      </w:r>
    </w:p>
    <w:p w14:paraId="1FECEE81" w14:textId="77777777" w:rsidR="00EA1485" w:rsidRDefault="00EA1485">
      <w:pPr>
        <w:spacing w:line="360" w:lineRule="auto"/>
        <w:ind w:firstLine="180"/>
        <w:rPr>
          <w:rFonts w:ascii="Times New Roman" w:eastAsia="SimSun" w:hAnsi="Times New Roman"/>
          <w:color w:val="FF0000"/>
          <w:sz w:val="36"/>
          <w:szCs w:val="36"/>
        </w:rPr>
      </w:pPr>
    </w:p>
    <w:p w14:paraId="5F869890" w14:textId="77777777" w:rsidR="00EA1485" w:rsidRDefault="003021BF">
      <w:pPr>
        <w:spacing w:line="360" w:lineRule="auto"/>
        <w:ind w:firstLine="180"/>
        <w:rPr>
          <w:rFonts w:ascii="Times New Roman" w:eastAsia="SimSun" w:hAnsi="Times New Roman"/>
          <w:color w:val="FF0000"/>
          <w:sz w:val="36"/>
          <w:szCs w:val="36"/>
        </w:rPr>
      </w:pPr>
      <w:r>
        <w:rPr>
          <w:rFonts w:ascii="Times New Roman" w:eastAsia="SimSun" w:hAnsi="Times New Roman"/>
          <w:color w:val="FF0000"/>
          <w:sz w:val="36"/>
          <w:szCs w:val="36"/>
        </w:rPr>
        <w:t>Async: async is the keyword</w:t>
      </w:r>
    </w:p>
    <w:p w14:paraId="4997B403" w14:textId="77777777" w:rsidR="00EA1485" w:rsidRDefault="003021BF">
      <w:pPr>
        <w:spacing w:line="360" w:lineRule="auto"/>
        <w:ind w:firstLine="180"/>
        <w:rPr>
          <w:rFonts w:ascii="Times New Roman" w:eastAsia="SimSun" w:hAnsi="Times New Roman"/>
          <w:color w:val="FF0000"/>
          <w:sz w:val="36"/>
          <w:szCs w:val="36"/>
        </w:rPr>
      </w:pPr>
      <w:r>
        <w:rPr>
          <w:rFonts w:ascii="Times New Roman" w:eastAsia="SimSun" w:hAnsi="Times New Roman"/>
          <w:color w:val="FF0000"/>
          <w:sz w:val="36"/>
          <w:szCs w:val="36"/>
        </w:rPr>
        <w:t xml:space="preserve">Function </w:t>
      </w:r>
      <w:proofErr w:type="gramStart"/>
      <w:r>
        <w:rPr>
          <w:rFonts w:ascii="Times New Roman" w:eastAsia="SimSun" w:hAnsi="Times New Roman"/>
          <w:color w:val="FF0000"/>
          <w:sz w:val="36"/>
          <w:szCs w:val="36"/>
        </w:rPr>
        <w:t>Anup(</w:t>
      </w:r>
      <w:proofErr w:type="gramEnd"/>
      <w:r>
        <w:rPr>
          <w:rFonts w:ascii="Times New Roman" w:eastAsia="SimSun" w:hAnsi="Times New Roman"/>
          <w:color w:val="FF0000"/>
          <w:sz w:val="36"/>
          <w:szCs w:val="36"/>
        </w:rPr>
        <w:t>){}</w:t>
      </w:r>
    </w:p>
    <w:p w14:paraId="5BE1BFEA" w14:textId="77777777" w:rsidR="00EA1485" w:rsidRDefault="00EA1485">
      <w:pPr>
        <w:spacing w:line="360" w:lineRule="auto"/>
        <w:ind w:firstLine="120"/>
        <w:rPr>
          <w:rFonts w:ascii="Times New Roman" w:eastAsia="SimSun" w:hAnsi="Times New Roman"/>
          <w:color w:val="0000FF"/>
          <w:sz w:val="24"/>
          <w:szCs w:val="24"/>
          <w:highlight w:val="yellow"/>
        </w:rPr>
      </w:pPr>
    </w:p>
    <w:p w14:paraId="7E8C5244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  </w:t>
      </w:r>
    </w:p>
    <w:p w14:paraId="683CE7DF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  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function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Anup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z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){</w:t>
      </w:r>
    </w:p>
    <w:p w14:paraId="039848E1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z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0430A4AD" w14:textId="77777777" w:rsidR="00EA1485" w:rsidRDefault="00EA1485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</w:p>
    <w:p w14:paraId="592A3885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  }</w:t>
      </w:r>
    </w:p>
    <w:p w14:paraId="43C71E95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  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asyncfunction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myFunction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){</w:t>
      </w:r>
    </w:p>
    <w:p w14:paraId="48ED12EB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000000"/>
        </w:rPr>
        <w:t>return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"Hello Everyone"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49FBA493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  }</w:t>
      </w:r>
    </w:p>
    <w:p w14:paraId="55E5881F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  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myFunction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then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</w:p>
    <w:p w14:paraId="61A3FC9A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function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value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</w:t>
      </w:r>
    </w:p>
    <w:p w14:paraId="6B1E9D00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     {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Anup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value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);}</w:t>
      </w:r>
    </w:p>
    <w:p w14:paraId="1079E8E9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  );</w:t>
      </w:r>
    </w:p>
    <w:p w14:paraId="2FE8F94E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17B0E3D4" w14:textId="77777777" w:rsidR="00EA1485" w:rsidRDefault="00EA1485">
      <w:pPr>
        <w:spacing w:line="360" w:lineRule="auto"/>
        <w:ind w:firstLine="120"/>
        <w:rPr>
          <w:rFonts w:ascii="Times New Roman" w:eastAsia="SimSun" w:hAnsi="Times New Roman"/>
          <w:color w:val="0000FF"/>
          <w:sz w:val="24"/>
          <w:szCs w:val="24"/>
          <w:highlight w:val="yellow"/>
        </w:rPr>
      </w:pPr>
    </w:p>
    <w:p w14:paraId="78210238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  </w:t>
      </w:r>
    </w:p>
    <w:p w14:paraId="255F261E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</w:p>
    <w:p w14:paraId="4E460578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  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asyncfunction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Anup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){</w:t>
      </w:r>
    </w:p>
    <w:p w14:paraId="6F4CABC0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    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z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new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000000"/>
        </w:rPr>
        <w:t>Promise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function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){</w:t>
      </w:r>
    </w:p>
    <w:p w14:paraId="6B65D8D0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setTimeout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function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(){</w:t>
      </w:r>
    </w:p>
    <w:p w14:paraId="3D3B8B57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lastRenderedPageBreak/>
        <w:t xml:space="preserve">    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"Hello Everyone"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</w:t>
      </w:r>
    </w:p>
    <w:p w14:paraId="305D521D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         },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9000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0723DD48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     });</w:t>
      </w:r>
    </w:p>
    <w:p w14:paraId="05ECD639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    </w:t>
      </w:r>
    </w:p>
    <w:p w14:paraId="69E2EB9F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document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getElementById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"demo"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innerHTML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000000"/>
        </w:rPr>
        <w:t>await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z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41762554" w14:textId="77777777" w:rsidR="00EA1485" w:rsidRDefault="00EA1485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</w:p>
    <w:p w14:paraId="6C82D6F0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  }</w:t>
      </w:r>
    </w:p>
    <w:p w14:paraId="727CA3B4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  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Anup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32A12D99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script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000000"/>
        </w:rPr>
        <w:t>&gt;</w:t>
      </w:r>
    </w:p>
    <w:p w14:paraId="6C5F0E23" w14:textId="77777777" w:rsidR="00EA1485" w:rsidRDefault="00EA1485">
      <w:pPr>
        <w:spacing w:line="360" w:lineRule="auto"/>
        <w:ind w:firstLine="120"/>
        <w:rPr>
          <w:rFonts w:ascii="Times New Roman" w:eastAsia="SimSun" w:hAnsi="Times New Roman"/>
          <w:color w:val="0000FF"/>
          <w:sz w:val="24"/>
          <w:szCs w:val="24"/>
          <w:highlight w:val="yellow"/>
        </w:rPr>
      </w:pPr>
    </w:p>
    <w:p w14:paraId="15AE4077" w14:textId="77777777" w:rsidR="00EA1485" w:rsidRDefault="00EA1485">
      <w:pPr>
        <w:spacing w:line="360" w:lineRule="auto"/>
        <w:ind w:firstLine="120"/>
        <w:rPr>
          <w:rFonts w:ascii="Times New Roman" w:eastAsia="SimSun" w:hAnsi="Times New Roman"/>
          <w:color w:val="0000FF"/>
          <w:sz w:val="24"/>
          <w:szCs w:val="24"/>
          <w:highlight w:val="yellow"/>
        </w:rPr>
      </w:pPr>
    </w:p>
    <w:p w14:paraId="58EBD07F" w14:textId="77777777" w:rsidR="00EA1485" w:rsidRDefault="003021BF">
      <w:pPr>
        <w:spacing w:line="360" w:lineRule="auto"/>
        <w:ind w:firstLine="180"/>
        <w:rPr>
          <w:rFonts w:ascii="Times New Roman" w:eastAsia="SimSun" w:hAnsi="Times New Roman"/>
          <w:color w:val="FF0000"/>
          <w:sz w:val="36"/>
          <w:szCs w:val="36"/>
        </w:rPr>
      </w:pPr>
      <w:r>
        <w:rPr>
          <w:rFonts w:ascii="Times New Roman" w:eastAsia="SimSun" w:hAnsi="Times New Roman"/>
          <w:color w:val="FF0000"/>
          <w:sz w:val="36"/>
          <w:szCs w:val="36"/>
        </w:rPr>
        <w:t>JavaScript Regular Expression</w:t>
      </w:r>
    </w:p>
    <w:p w14:paraId="69AA8BF9" w14:textId="77777777" w:rsidR="00EA1485" w:rsidRDefault="003021BF">
      <w:pPr>
        <w:spacing w:line="360" w:lineRule="auto"/>
        <w:ind w:firstLine="180"/>
        <w:rPr>
          <w:rFonts w:ascii="Times New Roman" w:eastAsia="SimSun" w:hAnsi="Times New Roman"/>
          <w:color w:val="FF0000"/>
          <w:sz w:val="36"/>
          <w:szCs w:val="36"/>
        </w:rPr>
      </w:pPr>
      <w:r>
        <w:rPr>
          <w:rFonts w:ascii="Times New Roman" w:eastAsia="SimSun" w:hAnsi="Times New Roman"/>
          <w:color w:val="FF0000"/>
          <w:sz w:val="36"/>
          <w:szCs w:val="36"/>
        </w:rPr>
        <w:t>-Sequence of character, we can use it for validating form</w:t>
      </w:r>
    </w:p>
    <w:p w14:paraId="4EC8C89E" w14:textId="77777777" w:rsidR="00EA1485" w:rsidRDefault="003021BF">
      <w:pPr>
        <w:spacing w:line="360" w:lineRule="auto"/>
        <w:ind w:firstLine="180"/>
        <w:rPr>
          <w:rFonts w:ascii="Times New Roman" w:eastAsia="SimSun" w:hAnsi="Times New Roman"/>
          <w:color w:val="FF0000"/>
          <w:sz w:val="36"/>
          <w:szCs w:val="36"/>
        </w:rPr>
      </w:pPr>
      <w:r>
        <w:rPr>
          <w:rFonts w:ascii="Times New Roman" w:eastAsia="SimSun" w:hAnsi="Times New Roman"/>
          <w:color w:val="FF0000"/>
          <w:sz w:val="36"/>
          <w:szCs w:val="36"/>
        </w:rPr>
        <w:t>-</w:t>
      </w:r>
      <w:proofErr w:type="gramStart"/>
      <w:r>
        <w:rPr>
          <w:rFonts w:ascii="Times New Roman" w:eastAsia="SimSun" w:hAnsi="Times New Roman"/>
          <w:color w:val="FF0000"/>
          <w:sz w:val="36"/>
          <w:szCs w:val="36"/>
        </w:rPr>
        <w:t>String ,</w:t>
      </w:r>
      <w:proofErr w:type="gramEnd"/>
      <w:r>
        <w:rPr>
          <w:rFonts w:ascii="Times New Roman" w:eastAsia="SimSun" w:hAnsi="Times New Roman"/>
          <w:color w:val="FF0000"/>
          <w:sz w:val="36"/>
          <w:szCs w:val="36"/>
        </w:rPr>
        <w:t xml:space="preserve"> search(),  replace()</w:t>
      </w:r>
    </w:p>
    <w:p w14:paraId="07C5243A" w14:textId="77777777" w:rsidR="00EA1485" w:rsidRDefault="00EA1485">
      <w:pPr>
        <w:spacing w:line="360" w:lineRule="auto"/>
        <w:ind w:firstLine="120"/>
        <w:rPr>
          <w:rFonts w:ascii="Times New Roman" w:eastAsia="SimSun" w:hAnsi="Times New Roman"/>
          <w:color w:val="0000FF"/>
          <w:sz w:val="24"/>
          <w:szCs w:val="24"/>
          <w:highlight w:val="yellow"/>
        </w:rPr>
      </w:pPr>
    </w:p>
    <w:p w14:paraId="310B7BD8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function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  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anup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(){</w:t>
      </w:r>
    </w:p>
    <w:p w14:paraId="209ADED8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z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"Hello Everyone"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7063C1FB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z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search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000000"/>
        </w:rPr>
        <w:t>/e/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i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3E15BF42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console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log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6357113B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}</w:t>
      </w:r>
    </w:p>
    <w:p w14:paraId="1E3CDE80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anup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203094B7" w14:textId="77777777" w:rsidR="00EA1485" w:rsidRDefault="00EA1485">
      <w:pPr>
        <w:spacing w:line="360" w:lineRule="auto"/>
        <w:ind w:firstLine="120"/>
        <w:rPr>
          <w:rFonts w:ascii="Times New Roman" w:eastAsia="SimSun" w:hAnsi="Times New Roman"/>
          <w:color w:val="0000FF"/>
          <w:sz w:val="24"/>
          <w:szCs w:val="24"/>
          <w:highlight w:val="yellow"/>
        </w:rPr>
      </w:pPr>
    </w:p>
    <w:p w14:paraId="02C5FD83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function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  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anup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(){</w:t>
      </w:r>
    </w:p>
    <w:p w14:paraId="009B3394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z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"Hello Everyone how are you all"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5D1675F4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z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match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000000"/>
        </w:rPr>
        <w:t>/ll/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g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41B80387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console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log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4B6C1C5F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lastRenderedPageBreak/>
        <w:t>   }</w:t>
      </w:r>
    </w:p>
    <w:p w14:paraId="0D89498C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anup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66D73BF3" w14:textId="77777777" w:rsidR="00EA1485" w:rsidRDefault="00EA1485">
      <w:pPr>
        <w:spacing w:line="360" w:lineRule="auto"/>
        <w:ind w:firstLine="120"/>
        <w:rPr>
          <w:rFonts w:ascii="Times New Roman" w:eastAsia="SimSun" w:hAnsi="Times New Roman"/>
          <w:color w:val="0000FF"/>
          <w:sz w:val="24"/>
          <w:szCs w:val="24"/>
          <w:highlight w:val="yellow"/>
        </w:rPr>
      </w:pPr>
    </w:p>
    <w:p w14:paraId="6A23CD0A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function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  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anup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(){</w:t>
      </w:r>
    </w:p>
    <w:p w14:paraId="7A7DEAD2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z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"Hello Everyone how are you all"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4BA67399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z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match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000000"/>
        </w:rPr>
        <w:t>/[e]/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g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4BAD916B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console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log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5CB091BB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}</w:t>
      </w:r>
    </w:p>
    <w:p w14:paraId="7CD3A74B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anup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5EC5EBD2" w14:textId="77777777" w:rsidR="00EA1485" w:rsidRDefault="00EA1485">
      <w:pPr>
        <w:spacing w:line="360" w:lineRule="auto"/>
        <w:ind w:firstLine="120"/>
        <w:rPr>
          <w:rFonts w:ascii="Times New Roman" w:eastAsia="SimSun" w:hAnsi="Times New Roman"/>
          <w:color w:val="0000FF"/>
          <w:sz w:val="24"/>
          <w:szCs w:val="24"/>
          <w:highlight w:val="yellow"/>
        </w:rPr>
      </w:pPr>
    </w:p>
    <w:p w14:paraId="69F4AFA1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function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  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anup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(){</w:t>
      </w:r>
    </w:p>
    <w:p w14:paraId="6B02933F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z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"987654310"</w:t>
      </w:r>
    </w:p>
    <w:p w14:paraId="5CD7B6F8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z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match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000000"/>
        </w:rPr>
        <w:t>/[0-5]/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g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5A933543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console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log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5C6F3E21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}</w:t>
      </w:r>
    </w:p>
    <w:p w14:paraId="32AF5C52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anup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0C757196" w14:textId="77777777" w:rsidR="00EA1485" w:rsidRDefault="00EA1485">
      <w:pPr>
        <w:spacing w:line="360" w:lineRule="auto"/>
        <w:ind w:firstLine="120"/>
        <w:rPr>
          <w:rFonts w:ascii="Times New Roman" w:eastAsia="SimSun" w:hAnsi="Times New Roman"/>
          <w:color w:val="0000FF"/>
          <w:sz w:val="24"/>
          <w:szCs w:val="24"/>
          <w:highlight w:val="yellow"/>
        </w:rPr>
      </w:pPr>
    </w:p>
    <w:p w14:paraId="10933906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function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  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anup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(){</w:t>
      </w:r>
    </w:p>
    <w:p w14:paraId="7AFF5120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z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"green,red,gren,re"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2FD83070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z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match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000000"/>
        </w:rPr>
        <w:t>/(re)/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g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13C6FD40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console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log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53EE3B71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}</w:t>
      </w:r>
    </w:p>
    <w:p w14:paraId="756B4AEB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anup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302616A7" w14:textId="77777777" w:rsidR="00EA1485" w:rsidRDefault="00EA1485">
      <w:pPr>
        <w:spacing w:line="360" w:lineRule="auto"/>
        <w:ind w:firstLine="120"/>
        <w:rPr>
          <w:rFonts w:ascii="Times New Roman" w:eastAsia="SimSun" w:hAnsi="Times New Roman"/>
          <w:color w:val="0000FF"/>
          <w:sz w:val="24"/>
          <w:szCs w:val="24"/>
          <w:highlight w:val="yellow"/>
        </w:rPr>
      </w:pPr>
    </w:p>
    <w:p w14:paraId="403FD31E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function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  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anup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(){</w:t>
      </w:r>
    </w:p>
    <w:p w14:paraId="6B93068E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z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"hello everyone"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026F5B91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z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replace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'everyone'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,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'all'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05188566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console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log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18C2449E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lastRenderedPageBreak/>
        <w:t>   }</w:t>
      </w:r>
    </w:p>
    <w:p w14:paraId="6FCF3275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anup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7ACFB7FC" w14:textId="77777777" w:rsidR="00EA1485" w:rsidRDefault="00EA1485">
      <w:pPr>
        <w:spacing w:line="360" w:lineRule="auto"/>
        <w:ind w:firstLine="120"/>
        <w:rPr>
          <w:rFonts w:ascii="Times New Roman" w:eastAsia="SimSun" w:hAnsi="Times New Roman"/>
          <w:color w:val="0000FF"/>
          <w:sz w:val="24"/>
          <w:szCs w:val="24"/>
          <w:highlight w:val="yellow"/>
        </w:rPr>
      </w:pPr>
    </w:p>
    <w:p w14:paraId="0DD24259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function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  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anup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(){</w:t>
      </w:r>
    </w:p>
    <w:p w14:paraId="5648174A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z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"hello everyone good morning all"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26B24C40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b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new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000000"/>
        </w:rPr>
        <w:t>RegExp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"all"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2123E8FA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b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test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z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79AD7B5C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console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log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0F626FA3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}</w:t>
      </w:r>
    </w:p>
    <w:p w14:paraId="4E617364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anup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0B949F7E" w14:textId="77777777" w:rsidR="00EA1485" w:rsidRDefault="00EA1485">
      <w:pPr>
        <w:spacing w:line="360" w:lineRule="auto"/>
        <w:ind w:firstLine="120"/>
        <w:rPr>
          <w:rFonts w:ascii="Times New Roman" w:eastAsia="SimSun" w:hAnsi="Times New Roman"/>
          <w:color w:val="0000FF"/>
          <w:sz w:val="24"/>
          <w:szCs w:val="24"/>
          <w:highlight w:val="yellow"/>
        </w:rPr>
      </w:pPr>
    </w:p>
    <w:p w14:paraId="5FB76848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function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  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anup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(){</w:t>
      </w:r>
    </w:p>
    <w:p w14:paraId="1A288540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z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"hello everyone good morning all"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1F8C9BBA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b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new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000000"/>
        </w:rPr>
        <w:t>RegExp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"anu"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703F003D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var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b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test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z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3BF923EA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console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log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5FE3964E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}</w:t>
      </w:r>
    </w:p>
    <w:p w14:paraId="390A276C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anup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55972217" w14:textId="77777777" w:rsidR="00EA1485" w:rsidRDefault="00EA1485">
      <w:pPr>
        <w:spacing w:line="360" w:lineRule="auto"/>
        <w:ind w:firstLine="120"/>
        <w:rPr>
          <w:rFonts w:ascii="Times New Roman" w:eastAsia="SimSun" w:hAnsi="Times New Roman"/>
          <w:color w:val="0000FF"/>
          <w:sz w:val="24"/>
          <w:szCs w:val="24"/>
          <w:highlight w:val="yellow"/>
        </w:rPr>
      </w:pPr>
    </w:p>
    <w:p w14:paraId="2203AD9D" w14:textId="77777777" w:rsidR="00EA1485" w:rsidRDefault="00EA1485">
      <w:pPr>
        <w:ind w:firstLine="181"/>
        <w:jc w:val="both"/>
        <w:rPr>
          <w:rFonts w:cstheme="minorHAnsi"/>
          <w:b/>
          <w:color w:val="FF0000"/>
          <w:sz w:val="36"/>
          <w:szCs w:val="36"/>
        </w:rPr>
      </w:pPr>
    </w:p>
    <w:p w14:paraId="02283109" w14:textId="77777777" w:rsidR="00EA1485" w:rsidRDefault="003021BF">
      <w:pPr>
        <w:ind w:firstLine="181"/>
        <w:jc w:val="both"/>
        <w:rPr>
          <w:rFonts w:cstheme="minorHAnsi"/>
          <w:b/>
          <w:color w:val="FF0000"/>
          <w:sz w:val="36"/>
          <w:szCs w:val="36"/>
        </w:rPr>
      </w:pPr>
      <w:r>
        <w:rPr>
          <w:rFonts w:cstheme="minorHAnsi"/>
          <w:b/>
          <w:color w:val="FF0000"/>
          <w:sz w:val="36"/>
          <w:szCs w:val="36"/>
        </w:rPr>
        <w:t>Events</w:t>
      </w:r>
    </w:p>
    <w:p w14:paraId="5AEDE74E" w14:textId="77777777" w:rsidR="00EA1485" w:rsidRDefault="003021BF">
      <w:pPr>
        <w:ind w:firstLine="181"/>
        <w:jc w:val="both"/>
        <w:rPr>
          <w:rFonts w:cstheme="minorHAnsi"/>
          <w:b/>
          <w:color w:val="002060"/>
          <w:sz w:val="28"/>
          <w:szCs w:val="28"/>
        </w:rPr>
      </w:pPr>
      <w:r>
        <w:rPr>
          <w:rFonts w:cstheme="minorHAnsi"/>
          <w:b/>
          <w:color w:val="FF0000"/>
          <w:sz w:val="36"/>
          <w:szCs w:val="36"/>
        </w:rPr>
        <w:t>Types of events</w:t>
      </w:r>
    </w:p>
    <w:p w14:paraId="73CF8EA6" w14:textId="77777777" w:rsidR="00EA1485" w:rsidRDefault="003021BF">
      <w:pPr>
        <w:pStyle w:val="ListParagraph"/>
        <w:numPr>
          <w:ilvl w:val="0"/>
          <w:numId w:val="7"/>
        </w:numPr>
        <w:ind w:firstLine="141"/>
        <w:rPr>
          <w:rFonts w:cstheme="minorHAnsi"/>
          <w:b/>
          <w:color w:val="7030A0"/>
          <w:sz w:val="28"/>
          <w:szCs w:val="28"/>
        </w:rPr>
      </w:pPr>
      <w:r>
        <w:rPr>
          <w:rFonts w:cstheme="minorHAnsi"/>
          <w:b/>
          <w:color w:val="7030A0"/>
          <w:sz w:val="28"/>
          <w:szCs w:val="28"/>
        </w:rPr>
        <w:t>Mouse event.</w:t>
      </w:r>
    </w:p>
    <w:p w14:paraId="7CA07C0C" w14:textId="77777777" w:rsidR="00EA1485" w:rsidRDefault="003021BF">
      <w:pPr>
        <w:pStyle w:val="ListParagraph"/>
        <w:numPr>
          <w:ilvl w:val="0"/>
          <w:numId w:val="7"/>
        </w:numPr>
        <w:ind w:firstLine="141"/>
        <w:rPr>
          <w:rFonts w:cstheme="minorHAnsi"/>
          <w:b/>
          <w:color w:val="7030A0"/>
          <w:sz w:val="28"/>
          <w:szCs w:val="28"/>
        </w:rPr>
      </w:pPr>
      <w:r>
        <w:rPr>
          <w:rFonts w:cstheme="minorHAnsi"/>
          <w:b/>
          <w:color w:val="7030A0"/>
          <w:sz w:val="28"/>
          <w:szCs w:val="28"/>
        </w:rPr>
        <w:t>Keyboard event.</w:t>
      </w:r>
    </w:p>
    <w:p w14:paraId="33C3E167" w14:textId="77777777" w:rsidR="00EA1485" w:rsidRDefault="003021BF">
      <w:pPr>
        <w:pStyle w:val="ListParagraph"/>
        <w:numPr>
          <w:ilvl w:val="0"/>
          <w:numId w:val="7"/>
        </w:numPr>
        <w:ind w:firstLine="141"/>
        <w:rPr>
          <w:rFonts w:cstheme="minorHAnsi"/>
          <w:b/>
          <w:color w:val="7030A0"/>
          <w:sz w:val="28"/>
          <w:szCs w:val="28"/>
        </w:rPr>
      </w:pPr>
      <w:r>
        <w:rPr>
          <w:rFonts w:cstheme="minorHAnsi"/>
          <w:b/>
          <w:color w:val="7030A0"/>
          <w:sz w:val="28"/>
          <w:szCs w:val="28"/>
        </w:rPr>
        <w:t>Form event.</w:t>
      </w:r>
    </w:p>
    <w:p w14:paraId="7CAB0ECC" w14:textId="77777777" w:rsidR="00EA1485" w:rsidRDefault="003021BF">
      <w:pPr>
        <w:pStyle w:val="ListParagraph"/>
        <w:numPr>
          <w:ilvl w:val="0"/>
          <w:numId w:val="7"/>
        </w:numPr>
        <w:ind w:firstLine="141"/>
        <w:rPr>
          <w:rFonts w:cstheme="minorHAnsi"/>
          <w:b/>
          <w:color w:val="7030A0"/>
          <w:sz w:val="28"/>
          <w:szCs w:val="28"/>
        </w:rPr>
      </w:pPr>
      <w:r>
        <w:rPr>
          <w:rFonts w:cstheme="minorHAnsi"/>
          <w:b/>
          <w:color w:val="7030A0"/>
          <w:sz w:val="28"/>
          <w:szCs w:val="28"/>
        </w:rPr>
        <w:t>Window or Document event.</w:t>
      </w:r>
    </w:p>
    <w:p w14:paraId="496394E8" w14:textId="77777777" w:rsidR="00EA1485" w:rsidRDefault="00EA1485">
      <w:pPr>
        <w:pStyle w:val="ListParagraph"/>
        <w:ind w:left="1440" w:firstLine="141"/>
        <w:rPr>
          <w:rFonts w:cstheme="minorHAnsi"/>
          <w:b/>
          <w:color w:val="7030A0"/>
          <w:sz w:val="28"/>
          <w:szCs w:val="28"/>
        </w:rPr>
      </w:pPr>
    </w:p>
    <w:p w14:paraId="0C54583C" w14:textId="77777777" w:rsidR="00EA1485" w:rsidRDefault="003021BF">
      <w:pPr>
        <w:pStyle w:val="ListParagraph"/>
        <w:ind w:leftChars="50" w:left="110" w:firstLineChars="0" w:firstLine="0"/>
        <w:rPr>
          <w:rFonts w:cstheme="minorHAnsi"/>
          <w:b/>
          <w:color w:val="FF0000"/>
          <w:sz w:val="28"/>
          <w:szCs w:val="28"/>
          <w:lang w:val="en-US"/>
        </w:rPr>
      </w:pPr>
      <w:r>
        <w:rPr>
          <w:rFonts w:cstheme="minorHAnsi"/>
          <w:b/>
          <w:color w:val="FF0000"/>
          <w:sz w:val="28"/>
          <w:szCs w:val="28"/>
          <w:lang w:val="en-US"/>
        </w:rPr>
        <w:t>1.</w:t>
      </w:r>
      <w:r>
        <w:rPr>
          <w:rFonts w:cstheme="minorHAnsi"/>
          <w:b/>
          <w:color w:val="FF0000"/>
          <w:sz w:val="28"/>
          <w:szCs w:val="28"/>
        </w:rPr>
        <w:t>Mouse event</w:t>
      </w:r>
      <w:r>
        <w:rPr>
          <w:rFonts w:cstheme="minorHAnsi"/>
          <w:b/>
          <w:color w:val="FF0000"/>
          <w:sz w:val="28"/>
          <w:szCs w:val="28"/>
          <w:lang w:val="en-US"/>
        </w:rPr>
        <w:t>:</w:t>
      </w:r>
    </w:p>
    <w:tbl>
      <w:tblPr>
        <w:tblStyle w:val="TableGrid"/>
        <w:tblpPr w:leftFromText="180" w:rightFromText="180" w:vertAnchor="text" w:horzAnchor="margin" w:tblpY="178"/>
        <w:tblW w:w="9878" w:type="dxa"/>
        <w:tblLook w:val="04A0" w:firstRow="1" w:lastRow="0" w:firstColumn="1" w:lastColumn="0" w:noHBand="0" w:noVBand="1"/>
      </w:tblPr>
      <w:tblGrid>
        <w:gridCol w:w="4261"/>
        <w:gridCol w:w="5617"/>
      </w:tblGrid>
      <w:tr w:rsidR="00EA1485" w14:paraId="20AF0371" w14:textId="77777777">
        <w:tc>
          <w:tcPr>
            <w:tcW w:w="4261" w:type="dxa"/>
          </w:tcPr>
          <w:p w14:paraId="1AC9A202" w14:textId="77777777" w:rsidR="00EA1485" w:rsidRDefault="003021BF">
            <w:pPr>
              <w:spacing w:before="300" w:after="300" w:line="240" w:lineRule="auto"/>
              <w:ind w:firstLine="115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  <w:lastRenderedPageBreak/>
              <w:t>Event</w:t>
            </w:r>
          </w:p>
        </w:tc>
        <w:tc>
          <w:tcPr>
            <w:tcW w:w="5617" w:type="dxa"/>
          </w:tcPr>
          <w:p w14:paraId="4458E0A5" w14:textId="77777777" w:rsidR="00EA1485" w:rsidRDefault="003021BF">
            <w:pPr>
              <w:spacing w:before="300" w:after="300" w:line="240" w:lineRule="auto"/>
              <w:ind w:firstLine="115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  <w:t>Description</w:t>
            </w:r>
          </w:p>
        </w:tc>
      </w:tr>
      <w:tr w:rsidR="00EA1485" w14:paraId="2731B909" w14:textId="77777777">
        <w:tc>
          <w:tcPr>
            <w:tcW w:w="4261" w:type="dxa"/>
          </w:tcPr>
          <w:p w14:paraId="7523D64C" w14:textId="77777777" w:rsidR="00EA1485" w:rsidRDefault="003021BF">
            <w:pPr>
              <w:spacing w:before="300" w:after="300" w:line="240" w:lineRule="auto"/>
              <w:ind w:firstLine="115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Onchange</w:t>
            </w:r>
          </w:p>
        </w:tc>
        <w:tc>
          <w:tcPr>
            <w:tcW w:w="5617" w:type="dxa"/>
          </w:tcPr>
          <w:p w14:paraId="7AE1100D" w14:textId="77777777" w:rsidR="00EA1485" w:rsidRDefault="003021BF">
            <w:pPr>
              <w:spacing w:before="300" w:after="300" w:line="240" w:lineRule="auto"/>
              <w:ind w:firstLine="115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An HTML element has been changed</w:t>
            </w:r>
          </w:p>
        </w:tc>
      </w:tr>
      <w:tr w:rsidR="00EA1485" w14:paraId="7AB3415A" w14:textId="77777777">
        <w:tc>
          <w:tcPr>
            <w:tcW w:w="4261" w:type="dxa"/>
          </w:tcPr>
          <w:p w14:paraId="399460EB" w14:textId="77777777" w:rsidR="00EA1485" w:rsidRDefault="003021BF">
            <w:pPr>
              <w:spacing w:before="300" w:after="300" w:line="240" w:lineRule="auto"/>
              <w:ind w:firstLine="115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Onclick</w:t>
            </w:r>
          </w:p>
        </w:tc>
        <w:tc>
          <w:tcPr>
            <w:tcW w:w="5617" w:type="dxa"/>
          </w:tcPr>
          <w:p w14:paraId="0C56D843" w14:textId="77777777" w:rsidR="00EA1485" w:rsidRDefault="003021BF">
            <w:pPr>
              <w:spacing w:before="300" w:after="300" w:line="240" w:lineRule="auto"/>
              <w:ind w:firstLine="115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The user clicks an HTML element</w:t>
            </w:r>
          </w:p>
        </w:tc>
      </w:tr>
      <w:tr w:rsidR="00EA1485" w14:paraId="60E3CFE8" w14:textId="77777777">
        <w:tc>
          <w:tcPr>
            <w:tcW w:w="4261" w:type="dxa"/>
          </w:tcPr>
          <w:p w14:paraId="49DF10AE" w14:textId="77777777" w:rsidR="00EA1485" w:rsidRDefault="003021BF">
            <w:pPr>
              <w:spacing w:before="300" w:after="300" w:line="240" w:lineRule="auto"/>
              <w:ind w:firstLine="115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Onmouseover</w:t>
            </w:r>
          </w:p>
        </w:tc>
        <w:tc>
          <w:tcPr>
            <w:tcW w:w="5617" w:type="dxa"/>
          </w:tcPr>
          <w:p w14:paraId="0D8FCE23" w14:textId="77777777" w:rsidR="00EA1485" w:rsidRDefault="003021BF">
            <w:pPr>
              <w:spacing w:before="300" w:after="300" w:line="240" w:lineRule="auto"/>
              <w:ind w:firstLine="115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The user moves the mouse over an HTML element</w:t>
            </w:r>
          </w:p>
        </w:tc>
      </w:tr>
      <w:tr w:rsidR="00EA1485" w14:paraId="4F1DB171" w14:textId="77777777">
        <w:tc>
          <w:tcPr>
            <w:tcW w:w="4261" w:type="dxa"/>
          </w:tcPr>
          <w:p w14:paraId="1EABE428" w14:textId="77777777" w:rsidR="00EA1485" w:rsidRDefault="003021BF">
            <w:pPr>
              <w:spacing w:before="300" w:after="300" w:line="240" w:lineRule="auto"/>
              <w:ind w:firstLine="115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Onmouseout</w:t>
            </w:r>
          </w:p>
        </w:tc>
        <w:tc>
          <w:tcPr>
            <w:tcW w:w="5617" w:type="dxa"/>
          </w:tcPr>
          <w:p w14:paraId="435C8316" w14:textId="77777777" w:rsidR="00EA1485" w:rsidRDefault="003021BF">
            <w:pPr>
              <w:spacing w:before="300" w:after="300" w:line="240" w:lineRule="auto"/>
              <w:ind w:firstLine="115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The user moves the mouse away from an HTML element</w:t>
            </w:r>
          </w:p>
        </w:tc>
      </w:tr>
    </w:tbl>
    <w:p w14:paraId="412D1CB5" w14:textId="77777777" w:rsidR="00EA1485" w:rsidRDefault="003021BF">
      <w:pPr>
        <w:pStyle w:val="intro"/>
        <w:shd w:val="clear" w:color="auto" w:fill="FFFFFF"/>
        <w:spacing w:before="288" w:beforeAutospacing="0" w:after="288" w:afterAutospacing="0"/>
        <w:ind w:firstLine="120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Ex:</w:t>
      </w:r>
    </w:p>
    <w:p w14:paraId="7AB331BA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87B4F1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354B81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9E786A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7E7191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D7B990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button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onmouseenter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abc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onmouseleave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xyz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()"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click me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F6CD1D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"ans"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27987E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11F424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abc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proofErr w:type="gramEnd"/>
    </w:p>
    <w:p w14:paraId="3CCFBECD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{</w:t>
      </w:r>
    </w:p>
    <w:p w14:paraId="08D7A162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"ans"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 wrold"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356D716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</w:t>
      </w:r>
    </w:p>
    <w:p w14:paraId="45864075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xyz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proofErr w:type="gramEnd"/>
    </w:p>
    <w:p w14:paraId="4A639DB2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{</w:t>
      </w:r>
    </w:p>
    <w:p w14:paraId="6AA5A3A8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"ans"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F8456BE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</w:t>
      </w:r>
    </w:p>
    <w:p w14:paraId="4300BABF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0917D1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E36C05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B3AD0B" w14:textId="77777777" w:rsidR="00EA1485" w:rsidRDefault="00EA1485">
      <w:pPr>
        <w:pStyle w:val="ListParagraph"/>
        <w:ind w:leftChars="50" w:left="110" w:firstLineChars="0" w:firstLine="0"/>
        <w:rPr>
          <w:rFonts w:cstheme="minorHAnsi"/>
          <w:b/>
          <w:color w:val="FF0000"/>
          <w:sz w:val="28"/>
          <w:szCs w:val="28"/>
          <w:lang w:val="en-US"/>
        </w:rPr>
      </w:pPr>
    </w:p>
    <w:p w14:paraId="500265CC" w14:textId="77777777" w:rsidR="00EA1485" w:rsidRDefault="00EA1485">
      <w:pPr>
        <w:pStyle w:val="ListParagraph"/>
        <w:ind w:leftChars="50" w:left="110" w:firstLineChars="0" w:firstLine="0"/>
        <w:rPr>
          <w:rFonts w:cstheme="minorHAnsi"/>
          <w:b/>
          <w:color w:val="FF0000"/>
          <w:sz w:val="28"/>
          <w:szCs w:val="28"/>
          <w:lang w:val="en-US"/>
        </w:rPr>
      </w:pPr>
    </w:p>
    <w:p w14:paraId="0708250B" w14:textId="77777777" w:rsidR="00EA1485" w:rsidRDefault="00EA1485">
      <w:pPr>
        <w:pStyle w:val="ListParagraph"/>
        <w:ind w:leftChars="50" w:left="110" w:firstLineChars="0" w:firstLine="0"/>
        <w:rPr>
          <w:rFonts w:cstheme="minorHAnsi"/>
          <w:b/>
          <w:color w:val="FF0000"/>
          <w:sz w:val="28"/>
          <w:szCs w:val="28"/>
          <w:lang w:val="en-US"/>
        </w:rPr>
      </w:pPr>
    </w:p>
    <w:p w14:paraId="5E81D9FB" w14:textId="77777777" w:rsidR="00EA1485" w:rsidRDefault="003021BF">
      <w:pPr>
        <w:pStyle w:val="ListParagraph"/>
        <w:ind w:leftChars="50" w:left="110" w:firstLineChars="0" w:firstLine="0"/>
        <w:rPr>
          <w:rFonts w:cstheme="minorHAnsi"/>
          <w:b/>
          <w:color w:val="7030A0"/>
          <w:sz w:val="28"/>
          <w:szCs w:val="28"/>
        </w:rPr>
      </w:pPr>
      <w:r>
        <w:rPr>
          <w:rFonts w:cstheme="minorHAnsi"/>
          <w:b/>
          <w:color w:val="FF0000"/>
          <w:sz w:val="28"/>
          <w:szCs w:val="28"/>
          <w:lang w:val="en-US"/>
        </w:rPr>
        <w:t>2.</w:t>
      </w:r>
      <w:r>
        <w:rPr>
          <w:rFonts w:cstheme="minorHAnsi"/>
          <w:b/>
          <w:color w:val="FF0000"/>
          <w:sz w:val="28"/>
          <w:szCs w:val="28"/>
        </w:rPr>
        <w:t>Keyboard event</w:t>
      </w:r>
      <w:r>
        <w:rPr>
          <w:rFonts w:cstheme="minorHAnsi"/>
          <w:b/>
          <w:color w:val="FF0000"/>
          <w:sz w:val="28"/>
          <w:szCs w:val="28"/>
          <w:lang w:val="en-US"/>
        </w:rPr>
        <w:t>:</w:t>
      </w:r>
    </w:p>
    <w:tbl>
      <w:tblPr>
        <w:tblStyle w:val="TableGrid"/>
        <w:tblW w:w="9286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2530"/>
        <w:gridCol w:w="6756"/>
      </w:tblGrid>
      <w:tr w:rsidR="00EA1485" w14:paraId="4D5491F0" w14:textId="77777777">
        <w:trPr>
          <w:trHeight w:val="541"/>
        </w:trPr>
        <w:tc>
          <w:tcPr>
            <w:tcW w:w="2530" w:type="dxa"/>
            <w:shd w:val="clear" w:color="auto" w:fill="F2F2F2" w:themeFill="background1" w:themeFillShade="F2"/>
          </w:tcPr>
          <w:p w14:paraId="36945ADC" w14:textId="77777777" w:rsidR="00EA1485" w:rsidRDefault="003021BF">
            <w:pPr>
              <w:spacing w:after="0" w:line="240" w:lineRule="auto"/>
              <w:ind w:firstLine="140"/>
              <w:jc w:val="center"/>
              <w:rPr>
                <w:rFonts w:cstheme="minorHAnsi"/>
                <w:color w:val="002060"/>
                <w:sz w:val="28"/>
                <w:szCs w:val="28"/>
              </w:rPr>
            </w:pPr>
            <w:r>
              <w:rPr>
                <w:rFonts w:cstheme="minorHAnsi"/>
                <w:color w:val="002060"/>
                <w:sz w:val="28"/>
                <w:szCs w:val="28"/>
              </w:rPr>
              <w:t>onkeydown</w:t>
            </w:r>
          </w:p>
        </w:tc>
        <w:tc>
          <w:tcPr>
            <w:tcW w:w="6756" w:type="dxa"/>
            <w:shd w:val="clear" w:color="auto" w:fill="F2F2F2" w:themeFill="background1" w:themeFillShade="F2"/>
          </w:tcPr>
          <w:p w14:paraId="746E7A3E" w14:textId="77777777" w:rsidR="00EA1485" w:rsidRDefault="003021BF">
            <w:pPr>
              <w:spacing w:after="0" w:line="240" w:lineRule="auto"/>
              <w:ind w:firstLine="140"/>
              <w:jc w:val="center"/>
              <w:rPr>
                <w:rFonts w:cstheme="minorHAnsi"/>
                <w:color w:val="002060"/>
                <w:sz w:val="28"/>
                <w:szCs w:val="28"/>
              </w:rPr>
            </w:pPr>
            <w:r>
              <w:rPr>
                <w:rFonts w:cstheme="minorHAnsi"/>
                <w:color w:val="002060"/>
                <w:sz w:val="28"/>
                <w:szCs w:val="28"/>
              </w:rPr>
              <w:t>A user presses a key</w:t>
            </w:r>
          </w:p>
        </w:tc>
      </w:tr>
      <w:tr w:rsidR="00EA1485" w14:paraId="6BECE7EC" w14:textId="77777777">
        <w:trPr>
          <w:trHeight w:val="541"/>
        </w:trPr>
        <w:tc>
          <w:tcPr>
            <w:tcW w:w="2530" w:type="dxa"/>
            <w:shd w:val="clear" w:color="auto" w:fill="F2F2F2" w:themeFill="background1" w:themeFillShade="F2"/>
          </w:tcPr>
          <w:p w14:paraId="406F6FF1" w14:textId="77777777" w:rsidR="00EA1485" w:rsidRDefault="003021BF">
            <w:pPr>
              <w:spacing w:after="0" w:line="240" w:lineRule="auto"/>
              <w:ind w:firstLine="140"/>
              <w:jc w:val="center"/>
              <w:rPr>
                <w:rFonts w:cstheme="minorHAnsi"/>
                <w:color w:val="002060"/>
                <w:sz w:val="28"/>
                <w:szCs w:val="28"/>
              </w:rPr>
            </w:pPr>
            <w:r>
              <w:rPr>
                <w:rFonts w:cstheme="minorHAnsi"/>
                <w:color w:val="002060"/>
                <w:sz w:val="28"/>
                <w:szCs w:val="28"/>
              </w:rPr>
              <w:lastRenderedPageBreak/>
              <w:t>onkeypress</w:t>
            </w:r>
          </w:p>
        </w:tc>
        <w:tc>
          <w:tcPr>
            <w:tcW w:w="6756" w:type="dxa"/>
            <w:shd w:val="clear" w:color="auto" w:fill="F2F2F2" w:themeFill="background1" w:themeFillShade="F2"/>
          </w:tcPr>
          <w:p w14:paraId="0E263C88" w14:textId="77777777" w:rsidR="00EA1485" w:rsidRDefault="003021BF">
            <w:pPr>
              <w:spacing w:after="0" w:line="240" w:lineRule="auto"/>
              <w:ind w:firstLine="140"/>
              <w:jc w:val="center"/>
              <w:rPr>
                <w:rFonts w:cstheme="minorHAnsi"/>
                <w:color w:val="002060"/>
                <w:sz w:val="28"/>
                <w:szCs w:val="28"/>
              </w:rPr>
            </w:pPr>
            <w:r>
              <w:rPr>
                <w:rFonts w:cstheme="minorHAnsi"/>
                <w:color w:val="002060"/>
                <w:sz w:val="28"/>
                <w:szCs w:val="28"/>
              </w:rPr>
              <w:t>A user presses a key</w:t>
            </w:r>
          </w:p>
        </w:tc>
      </w:tr>
      <w:tr w:rsidR="00EA1485" w14:paraId="29C9A327" w14:textId="77777777">
        <w:trPr>
          <w:trHeight w:val="569"/>
        </w:trPr>
        <w:tc>
          <w:tcPr>
            <w:tcW w:w="2530" w:type="dxa"/>
            <w:shd w:val="clear" w:color="auto" w:fill="F2F2F2" w:themeFill="background1" w:themeFillShade="F2"/>
          </w:tcPr>
          <w:p w14:paraId="7A8A439D" w14:textId="77777777" w:rsidR="00EA1485" w:rsidRDefault="003021BF">
            <w:pPr>
              <w:spacing w:after="0" w:line="240" w:lineRule="auto"/>
              <w:ind w:firstLine="140"/>
              <w:jc w:val="center"/>
              <w:rPr>
                <w:rFonts w:cstheme="minorHAnsi"/>
                <w:color w:val="002060"/>
                <w:sz w:val="28"/>
                <w:szCs w:val="28"/>
              </w:rPr>
            </w:pPr>
            <w:r>
              <w:rPr>
                <w:rFonts w:cstheme="minorHAnsi"/>
                <w:color w:val="002060"/>
                <w:sz w:val="28"/>
                <w:szCs w:val="28"/>
              </w:rPr>
              <w:t>onkeyup</w:t>
            </w:r>
          </w:p>
        </w:tc>
        <w:tc>
          <w:tcPr>
            <w:tcW w:w="6756" w:type="dxa"/>
            <w:shd w:val="clear" w:color="auto" w:fill="F2F2F2" w:themeFill="background1" w:themeFillShade="F2"/>
          </w:tcPr>
          <w:p w14:paraId="2550DA0B" w14:textId="77777777" w:rsidR="00EA1485" w:rsidRDefault="003021BF">
            <w:pPr>
              <w:spacing w:after="0" w:line="240" w:lineRule="auto"/>
              <w:ind w:firstLine="140"/>
              <w:jc w:val="center"/>
              <w:rPr>
                <w:rFonts w:cstheme="minorHAnsi"/>
                <w:color w:val="002060"/>
                <w:sz w:val="28"/>
                <w:szCs w:val="28"/>
              </w:rPr>
            </w:pPr>
            <w:r>
              <w:rPr>
                <w:rFonts w:cstheme="minorHAnsi"/>
                <w:color w:val="002060"/>
                <w:sz w:val="28"/>
                <w:szCs w:val="28"/>
              </w:rPr>
              <w:t>A user releases a key</w:t>
            </w:r>
          </w:p>
        </w:tc>
      </w:tr>
    </w:tbl>
    <w:p w14:paraId="3784C9C3" w14:textId="77777777" w:rsidR="00EA1485" w:rsidRDefault="003021BF">
      <w:pPr>
        <w:ind w:firstLine="141"/>
        <w:rPr>
          <w:rFonts w:cstheme="minorHAnsi"/>
          <w:b/>
          <w:color w:val="002060"/>
          <w:sz w:val="28"/>
          <w:szCs w:val="28"/>
        </w:rPr>
      </w:pPr>
      <w:r>
        <w:rPr>
          <w:rFonts w:cstheme="minorHAnsi"/>
          <w:b/>
          <w:color w:val="002060"/>
          <w:sz w:val="28"/>
          <w:szCs w:val="28"/>
        </w:rPr>
        <w:t>onkeydown&amp;onkeypress</w:t>
      </w:r>
    </w:p>
    <w:p w14:paraId="7C3D1953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&lt;!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DOCTYPE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html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4F017D09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html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lang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>=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"en"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0726B417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head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72D78675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 xml:space="preserve">    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title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>Document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&lt;/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title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514E27DF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&lt;/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head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3E5C691C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body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7A391B81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 xml:space="preserve">    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 xml:space="preserve">input 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type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>=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"text"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onkeydown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>=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</w:t>
      </w:r>
      <w:proofErr w:type="gramStart"/>
      <w:r>
        <w:rPr>
          <w:rFonts w:ascii="Bahnschrift SemiBold" w:eastAsia="Times New Roman" w:hAnsi="Bahnschrift SemiBold" w:cs="Times New Roman"/>
          <w:color w:val="DCDCAA"/>
          <w:sz w:val="28"/>
          <w:szCs w:val="30"/>
          <w:lang w:eastAsia="en-IN"/>
        </w:rPr>
        <w:t>fun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(</w:t>
      </w:r>
      <w:proofErr w:type="gramEnd"/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)"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7BE116E0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 xml:space="preserve">    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p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id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>=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"a"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&gt;&lt;/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p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053788B0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 xml:space="preserve">    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script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3E837E69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 xml:space="preserve">        </w:t>
      </w:r>
      <w:proofErr w:type="gramStart"/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function</w:t>
      </w:r>
      <w:r>
        <w:rPr>
          <w:rFonts w:ascii="Bahnschrift SemiBold" w:eastAsia="Times New Roman" w:hAnsi="Bahnschrift SemiBold" w:cs="Times New Roman"/>
          <w:color w:val="DCDCAA"/>
          <w:sz w:val="28"/>
          <w:szCs w:val="30"/>
          <w:lang w:eastAsia="en-IN"/>
        </w:rPr>
        <w:t>fun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(</w:t>
      </w:r>
      <w:proofErr w:type="gramEnd"/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) {</w:t>
      </w:r>
    </w:p>
    <w:p w14:paraId="55955E01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 xml:space="preserve">            </w:t>
      </w:r>
      <w:proofErr w:type="gramStart"/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document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.</w:t>
      </w:r>
      <w:r>
        <w:rPr>
          <w:rFonts w:ascii="Bahnschrift SemiBold" w:eastAsia="Times New Roman" w:hAnsi="Bahnschrift SemiBold" w:cs="Times New Roman"/>
          <w:color w:val="DCDCAA"/>
          <w:sz w:val="28"/>
          <w:szCs w:val="30"/>
          <w:lang w:eastAsia="en-IN"/>
        </w:rPr>
        <w:t>getElementById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(</w:t>
      </w:r>
      <w:proofErr w:type="gramEnd"/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"a"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).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innerHTML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 xml:space="preserve"> = 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"You key pressed"</w:t>
      </w:r>
    </w:p>
    <w:p w14:paraId="5E4440BA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 xml:space="preserve">            </w:t>
      </w:r>
      <w:proofErr w:type="gramStart"/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document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.</w:t>
      </w:r>
      <w:r>
        <w:rPr>
          <w:rFonts w:ascii="Bahnschrift SemiBold" w:eastAsia="Times New Roman" w:hAnsi="Bahnschrift SemiBold" w:cs="Times New Roman"/>
          <w:color w:val="DCDCAA"/>
          <w:sz w:val="28"/>
          <w:szCs w:val="30"/>
          <w:lang w:eastAsia="en-IN"/>
        </w:rPr>
        <w:t>getElementById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(</w:t>
      </w:r>
      <w:proofErr w:type="gramEnd"/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"a"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).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style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.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backgroundColor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 xml:space="preserve"> = 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"yellow"</w:t>
      </w:r>
    </w:p>
    <w:p w14:paraId="7B73FCC7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        }</w:t>
      </w:r>
    </w:p>
    <w:p w14:paraId="2BB55D00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 xml:space="preserve">    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&lt;/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script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67BD8278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&lt;/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body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6C431BA5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cstheme="minorHAnsi"/>
          <w:b/>
          <w:color w:val="002060"/>
          <w:sz w:val="24"/>
          <w:szCs w:val="24"/>
        </w:rPr>
      </w:pP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&lt;/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html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658871EA" w14:textId="77777777" w:rsidR="00EA1485" w:rsidRDefault="003021BF">
      <w:pPr>
        <w:ind w:firstLine="141"/>
        <w:rPr>
          <w:rFonts w:cstheme="minorHAnsi"/>
          <w:b/>
          <w:color w:val="002060"/>
          <w:sz w:val="28"/>
          <w:szCs w:val="28"/>
        </w:rPr>
      </w:pPr>
      <w:r>
        <w:rPr>
          <w:rFonts w:cstheme="minorHAnsi"/>
          <w:b/>
          <w:color w:val="002060"/>
          <w:sz w:val="28"/>
          <w:szCs w:val="28"/>
        </w:rPr>
        <w:t>onkeyup</w:t>
      </w:r>
    </w:p>
    <w:p w14:paraId="3E870A48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&lt;!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DOCTYPE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html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5DA231B0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html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lang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>=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"en"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32591C5B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head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1FA1ACB9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 xml:space="preserve">    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title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>Document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&lt;/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title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186BEAA2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&lt;/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head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7F150FE1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body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660F326E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 xml:space="preserve">    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 xml:space="preserve">input 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type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>=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"text"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onkeyup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>=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</w:t>
      </w:r>
      <w:r>
        <w:rPr>
          <w:rFonts w:ascii="Bahnschrift SemiBold" w:eastAsia="Times New Roman" w:hAnsi="Bahnschrift SemiBold" w:cs="Times New Roman"/>
          <w:color w:val="DCDCAA"/>
          <w:sz w:val="28"/>
          <w:szCs w:val="30"/>
          <w:lang w:eastAsia="en-IN"/>
        </w:rPr>
        <w:t>fun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()"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id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>=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"a"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700EA45D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 xml:space="preserve">    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script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7CC46E08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 xml:space="preserve">        </w:t>
      </w:r>
      <w:proofErr w:type="gramStart"/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function</w:t>
      </w:r>
      <w:r>
        <w:rPr>
          <w:rFonts w:ascii="Bahnschrift SemiBold" w:eastAsia="Times New Roman" w:hAnsi="Bahnschrift SemiBold" w:cs="Times New Roman"/>
          <w:color w:val="DCDCAA"/>
          <w:sz w:val="28"/>
          <w:szCs w:val="30"/>
          <w:lang w:eastAsia="en-IN"/>
        </w:rPr>
        <w:t>fun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(</w:t>
      </w:r>
      <w:proofErr w:type="gramEnd"/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) {</w:t>
      </w:r>
    </w:p>
    <w:p w14:paraId="16BE18A1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 xml:space="preserve">            </w:t>
      </w:r>
      <w:proofErr w:type="gramStart"/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let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a</w:t>
      </w:r>
      <w:proofErr w:type="gramEnd"/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 xml:space="preserve"> = 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document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.</w:t>
      </w:r>
      <w:r>
        <w:rPr>
          <w:rFonts w:ascii="Bahnschrift SemiBold" w:eastAsia="Times New Roman" w:hAnsi="Bahnschrift SemiBold" w:cs="Times New Roman"/>
          <w:color w:val="DCDCAA"/>
          <w:sz w:val="28"/>
          <w:szCs w:val="30"/>
          <w:lang w:eastAsia="en-IN"/>
        </w:rPr>
        <w:t>getElementById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(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"a"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);</w:t>
      </w:r>
    </w:p>
    <w:p w14:paraId="15C38560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 xml:space="preserve">            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a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.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value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 xml:space="preserve"> = </w:t>
      </w:r>
      <w:proofErr w:type="gramStart"/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a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.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value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.</w:t>
      </w:r>
      <w:r>
        <w:rPr>
          <w:rFonts w:ascii="Bahnschrift SemiBold" w:eastAsia="Times New Roman" w:hAnsi="Bahnschrift SemiBold" w:cs="Times New Roman"/>
          <w:color w:val="DCDCAA"/>
          <w:sz w:val="28"/>
          <w:szCs w:val="30"/>
          <w:lang w:eastAsia="en-IN"/>
        </w:rPr>
        <w:t>toUpperCase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(</w:t>
      </w:r>
      <w:proofErr w:type="gramEnd"/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);</w:t>
      </w:r>
    </w:p>
    <w:p w14:paraId="08E05FC9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lastRenderedPageBreak/>
        <w:t>        }</w:t>
      </w:r>
    </w:p>
    <w:p w14:paraId="22C7666E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 xml:space="preserve">    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&lt;/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script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56B15D94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&lt;/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body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6D5FEBE0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&lt;/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html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13E8ECE9" w14:textId="77777777" w:rsidR="00EA1485" w:rsidRDefault="003021BF">
      <w:pPr>
        <w:pStyle w:val="ListParagraph"/>
        <w:ind w:left="0" w:firstLineChars="0" w:firstLine="0"/>
        <w:rPr>
          <w:rFonts w:cstheme="minorHAnsi"/>
          <w:b/>
          <w:color w:val="7030A0"/>
          <w:sz w:val="28"/>
          <w:szCs w:val="28"/>
        </w:rPr>
      </w:pPr>
      <w:r>
        <w:rPr>
          <w:rFonts w:cstheme="minorHAnsi"/>
          <w:b/>
          <w:color w:val="FF0000"/>
          <w:sz w:val="28"/>
          <w:szCs w:val="28"/>
          <w:lang w:val="en-US"/>
        </w:rPr>
        <w:t>3.</w:t>
      </w:r>
      <w:r>
        <w:rPr>
          <w:rFonts w:cstheme="minorHAnsi"/>
          <w:b/>
          <w:color w:val="FF0000"/>
          <w:sz w:val="28"/>
          <w:szCs w:val="28"/>
        </w:rPr>
        <w:t>Form event</w:t>
      </w:r>
      <w:r>
        <w:rPr>
          <w:rFonts w:cstheme="minorHAnsi"/>
          <w:b/>
          <w:color w:val="FF0000"/>
          <w:sz w:val="28"/>
          <w:szCs w:val="28"/>
          <w:lang w:val="en-US"/>
        </w:rPr>
        <w:t>:</w:t>
      </w:r>
    </w:p>
    <w:p w14:paraId="69D555EC" w14:textId="77777777" w:rsidR="00EA1485" w:rsidRDefault="003021BF">
      <w:pPr>
        <w:pStyle w:val="ListParagraph"/>
        <w:numPr>
          <w:ilvl w:val="0"/>
          <w:numId w:val="8"/>
        </w:numPr>
        <w:ind w:firstLine="141"/>
        <w:rPr>
          <w:rFonts w:cstheme="minorHAnsi"/>
          <w:b/>
          <w:color w:val="7030A0"/>
          <w:sz w:val="28"/>
          <w:szCs w:val="28"/>
        </w:rPr>
      </w:pPr>
      <w:r>
        <w:rPr>
          <w:rFonts w:cstheme="minorHAnsi"/>
          <w:b/>
          <w:color w:val="7030A0"/>
          <w:sz w:val="28"/>
          <w:szCs w:val="28"/>
        </w:rPr>
        <w:t>onfocus()</w:t>
      </w:r>
    </w:p>
    <w:p w14:paraId="384E302D" w14:textId="77777777" w:rsidR="00EA1485" w:rsidRDefault="003021BF">
      <w:pPr>
        <w:pStyle w:val="ListParagraph"/>
        <w:numPr>
          <w:ilvl w:val="0"/>
          <w:numId w:val="8"/>
        </w:numPr>
        <w:ind w:firstLine="141"/>
        <w:rPr>
          <w:rFonts w:cstheme="minorHAnsi"/>
          <w:b/>
          <w:color w:val="7030A0"/>
          <w:sz w:val="28"/>
          <w:szCs w:val="28"/>
        </w:rPr>
      </w:pPr>
      <w:r>
        <w:rPr>
          <w:rFonts w:cstheme="minorHAnsi"/>
          <w:b/>
          <w:color w:val="7030A0"/>
          <w:sz w:val="28"/>
          <w:szCs w:val="28"/>
        </w:rPr>
        <w:t>onsubmit()</w:t>
      </w:r>
    </w:p>
    <w:p w14:paraId="2A9B0857" w14:textId="77777777" w:rsidR="00EA1485" w:rsidRDefault="003021BF">
      <w:pPr>
        <w:pStyle w:val="ListParagraph"/>
        <w:numPr>
          <w:ilvl w:val="0"/>
          <w:numId w:val="8"/>
        </w:numPr>
        <w:ind w:firstLine="141"/>
        <w:rPr>
          <w:rFonts w:cstheme="minorHAnsi"/>
          <w:b/>
          <w:color w:val="7030A0"/>
          <w:sz w:val="28"/>
          <w:szCs w:val="28"/>
        </w:rPr>
      </w:pPr>
      <w:r>
        <w:rPr>
          <w:rFonts w:cstheme="minorHAnsi"/>
          <w:b/>
          <w:color w:val="7030A0"/>
          <w:sz w:val="28"/>
          <w:szCs w:val="28"/>
        </w:rPr>
        <w:t>onblur()</w:t>
      </w:r>
    </w:p>
    <w:p w14:paraId="189BAADA" w14:textId="77777777" w:rsidR="00EA1485" w:rsidRDefault="003021BF">
      <w:pPr>
        <w:pStyle w:val="ListParagraph"/>
        <w:numPr>
          <w:ilvl w:val="0"/>
          <w:numId w:val="8"/>
        </w:numPr>
        <w:ind w:firstLine="141"/>
        <w:rPr>
          <w:rFonts w:cstheme="minorHAnsi"/>
          <w:b/>
          <w:color w:val="7030A0"/>
          <w:sz w:val="28"/>
          <w:szCs w:val="28"/>
        </w:rPr>
      </w:pPr>
      <w:r>
        <w:rPr>
          <w:rFonts w:cstheme="minorHAnsi"/>
          <w:b/>
          <w:color w:val="7030A0"/>
          <w:sz w:val="28"/>
          <w:szCs w:val="28"/>
        </w:rPr>
        <w:t>onchange()</w:t>
      </w:r>
    </w:p>
    <w:p w14:paraId="26F63E58" w14:textId="77777777" w:rsidR="00EA1485" w:rsidRDefault="003021BF">
      <w:pPr>
        <w:ind w:firstLine="141"/>
        <w:rPr>
          <w:rFonts w:cstheme="minorHAnsi"/>
          <w:b/>
          <w:color w:val="002060"/>
          <w:sz w:val="28"/>
          <w:szCs w:val="28"/>
        </w:rPr>
      </w:pPr>
      <w:proofErr w:type="gramStart"/>
      <w:r>
        <w:rPr>
          <w:rFonts w:cstheme="minorHAnsi"/>
          <w:b/>
          <w:color w:val="002060"/>
          <w:sz w:val="28"/>
          <w:szCs w:val="28"/>
        </w:rPr>
        <w:t>onfocus()</w:t>
      </w:r>
      <w:proofErr w:type="gramEnd"/>
    </w:p>
    <w:p w14:paraId="4FC284F1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&lt;!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DOCTYPE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html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7472FC9F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html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lang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>=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"en"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7A524F40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head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42B7553E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 xml:space="preserve">    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title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>Document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&lt;/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title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0E4E0345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&lt;/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head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61E01614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body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6CBBD6F4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 xml:space="preserve">    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 xml:space="preserve">input 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type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>=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"text"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onfocus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>=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</w:t>
      </w:r>
      <w:r>
        <w:rPr>
          <w:rFonts w:ascii="Bahnschrift SemiBold" w:eastAsia="Times New Roman" w:hAnsi="Bahnschrift SemiBold" w:cs="Times New Roman"/>
          <w:color w:val="DCDCAA"/>
          <w:sz w:val="28"/>
          <w:szCs w:val="30"/>
          <w:lang w:eastAsia="en-IN"/>
        </w:rPr>
        <w:t>fun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(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this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.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id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)"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id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>=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"f.name"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placeholder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>=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"Fist name"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br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br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7D3238BC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 xml:space="preserve">    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 xml:space="preserve">input 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type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>=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"text"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onfocus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>=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</w:t>
      </w:r>
      <w:r>
        <w:rPr>
          <w:rFonts w:ascii="Bahnschrift SemiBold" w:eastAsia="Times New Roman" w:hAnsi="Bahnschrift SemiBold" w:cs="Times New Roman"/>
          <w:color w:val="DCDCAA"/>
          <w:sz w:val="28"/>
          <w:szCs w:val="30"/>
          <w:lang w:eastAsia="en-IN"/>
        </w:rPr>
        <w:t>fun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(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this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.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id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)"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id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>=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"l.name"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placeholder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>=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"Last name"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0AB78C4C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 xml:space="preserve">    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script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3E8DE6CC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 xml:space="preserve">        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 xml:space="preserve">function </w:t>
      </w:r>
      <w:r>
        <w:rPr>
          <w:rFonts w:ascii="Bahnschrift SemiBold" w:eastAsia="Times New Roman" w:hAnsi="Bahnschrift SemiBold" w:cs="Times New Roman"/>
          <w:color w:val="DCDCAA"/>
          <w:sz w:val="28"/>
          <w:szCs w:val="30"/>
          <w:lang w:eastAsia="en-IN"/>
        </w:rPr>
        <w:t>fun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(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c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) {</w:t>
      </w:r>
    </w:p>
    <w:p w14:paraId="64DBF9DF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 xml:space="preserve">            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document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.</w:t>
      </w:r>
      <w:r>
        <w:rPr>
          <w:rFonts w:ascii="Bahnschrift SemiBold" w:eastAsia="Times New Roman" w:hAnsi="Bahnschrift SemiBold" w:cs="Times New Roman"/>
          <w:color w:val="DCDCAA"/>
          <w:sz w:val="28"/>
          <w:szCs w:val="30"/>
          <w:lang w:eastAsia="en-IN"/>
        </w:rPr>
        <w:t>getElementById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(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c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).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style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.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backgroundColor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 xml:space="preserve"> = 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"lightblue"</w:t>
      </w:r>
    </w:p>
    <w:p w14:paraId="660DD114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        }</w:t>
      </w:r>
    </w:p>
    <w:p w14:paraId="3B1AC9C7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 xml:space="preserve">    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&lt;/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script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0DBBA526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&lt;/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body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72BB4BB6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cstheme="minorHAnsi"/>
          <w:b/>
          <w:color w:val="002060"/>
          <w:sz w:val="28"/>
          <w:szCs w:val="28"/>
        </w:rPr>
      </w:pP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&lt;/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html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16548C11" w14:textId="77777777" w:rsidR="00EA1485" w:rsidRDefault="003021BF">
      <w:pPr>
        <w:ind w:firstLine="141"/>
        <w:rPr>
          <w:rFonts w:cstheme="minorHAnsi"/>
          <w:b/>
          <w:color w:val="002060"/>
          <w:sz w:val="28"/>
          <w:szCs w:val="28"/>
        </w:rPr>
      </w:pPr>
      <w:proofErr w:type="gramStart"/>
      <w:r>
        <w:rPr>
          <w:rFonts w:cstheme="minorHAnsi"/>
          <w:b/>
          <w:color w:val="002060"/>
          <w:sz w:val="28"/>
          <w:szCs w:val="28"/>
        </w:rPr>
        <w:t>onchange()</w:t>
      </w:r>
      <w:proofErr w:type="gramEnd"/>
    </w:p>
    <w:p w14:paraId="448E20E6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&lt;!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DOCTYPE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html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1B90DE4A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html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lang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>=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"en"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1FAC8258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head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38112C0E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 xml:space="preserve">    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title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>Document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&lt;/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title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05D3F6DF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&lt;/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head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2FB27E10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lastRenderedPageBreak/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body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6D9AF65D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 xml:space="preserve">    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 xml:space="preserve">p 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id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>=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"ch"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>Change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&lt;/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p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6CEA43B8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 xml:space="preserve">    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 xml:space="preserve">select 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onchange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>=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</w:t>
      </w:r>
      <w:r>
        <w:rPr>
          <w:rFonts w:ascii="Bahnschrift SemiBold" w:eastAsia="Times New Roman" w:hAnsi="Bahnschrift SemiBold" w:cs="Times New Roman"/>
          <w:color w:val="DCDCAA"/>
          <w:sz w:val="28"/>
          <w:szCs w:val="30"/>
          <w:lang w:eastAsia="en-IN"/>
        </w:rPr>
        <w:t>ch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()"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id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>=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"a"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7234E672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 xml:space="preserve">        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option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 xml:space="preserve"> Select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&lt;/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option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7279A650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 xml:space="preserve">        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option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 xml:space="preserve"> Cycle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&lt;/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option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3FEE317D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 xml:space="preserve">        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option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 xml:space="preserve"> Bike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&lt;/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option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2FED6DF0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 xml:space="preserve">        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option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 xml:space="preserve"> Car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&lt;/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option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429F6EBF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 xml:space="preserve">        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option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 xml:space="preserve"> Bus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&lt;/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option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79687810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 xml:space="preserve">    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&lt;/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select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37D3067C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 xml:space="preserve">    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script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35AC8283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 xml:space="preserve">        </w:t>
      </w:r>
      <w:proofErr w:type="gramStart"/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f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unction</w:t>
      </w:r>
      <w:proofErr w:type="gramEnd"/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 xml:space="preserve"> </w:t>
      </w:r>
      <w:r>
        <w:rPr>
          <w:rFonts w:ascii="Bahnschrift SemiBold" w:eastAsia="Times New Roman" w:hAnsi="Bahnschrift SemiBold" w:cs="Times New Roman"/>
          <w:color w:val="DCDCAA"/>
          <w:sz w:val="28"/>
          <w:szCs w:val="30"/>
          <w:lang w:eastAsia="en-IN"/>
        </w:rPr>
        <w:t>ch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() {</w:t>
      </w:r>
    </w:p>
    <w:p w14:paraId="3617AFA9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 xml:space="preserve">            </w:t>
      </w:r>
      <w:proofErr w:type="gramStart"/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let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a</w:t>
      </w:r>
      <w:proofErr w:type="gramEnd"/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 xml:space="preserve"> = 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document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.</w:t>
      </w:r>
      <w:r>
        <w:rPr>
          <w:rFonts w:ascii="Bahnschrift SemiBold" w:eastAsia="Times New Roman" w:hAnsi="Bahnschrift SemiBold" w:cs="Times New Roman"/>
          <w:color w:val="DCDCAA"/>
          <w:sz w:val="28"/>
          <w:szCs w:val="30"/>
          <w:lang w:eastAsia="en-IN"/>
        </w:rPr>
        <w:t>getElementById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(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"a"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).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value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;</w:t>
      </w:r>
    </w:p>
    <w:p w14:paraId="45BAB897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 xml:space="preserve">            </w:t>
      </w:r>
      <w:proofErr w:type="gramStart"/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document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.</w:t>
      </w:r>
      <w:r>
        <w:rPr>
          <w:rFonts w:ascii="Bahnschrift SemiBold" w:eastAsia="Times New Roman" w:hAnsi="Bahnschrift SemiBold" w:cs="Times New Roman"/>
          <w:color w:val="DCDCAA"/>
          <w:sz w:val="28"/>
          <w:szCs w:val="30"/>
          <w:lang w:eastAsia="en-IN"/>
        </w:rPr>
        <w:t>getElementById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(</w:t>
      </w:r>
      <w:proofErr w:type="gramEnd"/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"ch"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).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innerHTML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 xml:space="preserve"> = 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"You selected  : "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 xml:space="preserve"> + 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a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;</w:t>
      </w:r>
    </w:p>
    <w:p w14:paraId="27485CA9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        }</w:t>
      </w:r>
    </w:p>
    <w:p w14:paraId="1E179723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 xml:space="preserve">    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&lt;/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script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0A0DE818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&lt;/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body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528D940B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cstheme="minorHAnsi"/>
          <w:b/>
          <w:color w:val="002060"/>
          <w:sz w:val="28"/>
          <w:szCs w:val="28"/>
        </w:rPr>
      </w:pP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&lt;/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html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1C755419" w14:textId="77777777" w:rsidR="00EA1485" w:rsidRDefault="003021BF">
      <w:pPr>
        <w:ind w:firstLine="141"/>
        <w:rPr>
          <w:rFonts w:cstheme="minorHAnsi"/>
          <w:b/>
          <w:color w:val="002060"/>
          <w:sz w:val="28"/>
          <w:szCs w:val="28"/>
        </w:rPr>
      </w:pPr>
      <w:proofErr w:type="gramStart"/>
      <w:r>
        <w:rPr>
          <w:rFonts w:cstheme="minorHAnsi"/>
          <w:b/>
          <w:color w:val="002060"/>
          <w:sz w:val="28"/>
          <w:szCs w:val="28"/>
        </w:rPr>
        <w:t>onsubmit()</w:t>
      </w:r>
      <w:proofErr w:type="gramEnd"/>
    </w:p>
    <w:p w14:paraId="5C27FE59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&lt;!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DOCTYPE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html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0555902D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html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lang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>=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"en"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3E88BAC8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head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1E72597C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 xml:space="preserve">    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title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>Document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&lt;/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title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23DFA0D2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&lt;/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head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552969A9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body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30C75C46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 xml:space="preserve">    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proofErr w:type="gramStart"/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form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 xml:space="preserve">  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onsubmit</w:t>
      </w:r>
      <w:proofErr w:type="gramEnd"/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>=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</w:t>
      </w:r>
      <w:r>
        <w:rPr>
          <w:rFonts w:ascii="Bahnschrift SemiBold" w:eastAsia="Times New Roman" w:hAnsi="Bahnschrift SemiBold" w:cs="Times New Roman"/>
          <w:color w:val="DCDCAA"/>
          <w:sz w:val="28"/>
          <w:szCs w:val="30"/>
          <w:lang w:eastAsia="en-IN"/>
        </w:rPr>
        <w:t>fun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()"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6B2BC823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 xml:space="preserve">        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input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type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>=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"text"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name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>=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"fname"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placeholder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>=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"First name"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09A9D756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 xml:space="preserve">        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br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br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53B6B204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 xml:space="preserve">        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input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type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>=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"text"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name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>=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"lname"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placeholder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>=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"Last name"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22D83100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 xml:space="preserve">        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br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br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5ADC95E7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 xml:space="preserve">        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input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type</w:t>
      </w: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>=</w:t>
      </w:r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"submit"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5B6FB501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 xml:space="preserve">    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&lt;/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form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677FCB64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  <w:t xml:space="preserve">    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script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2CAAA7FA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 xml:space="preserve">        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 xml:space="preserve">Function </w:t>
      </w:r>
      <w:r>
        <w:rPr>
          <w:rFonts w:ascii="Bahnschrift SemiBold" w:eastAsia="Times New Roman" w:hAnsi="Bahnschrift SemiBold" w:cs="Times New Roman"/>
          <w:color w:val="DCDCAA"/>
          <w:sz w:val="28"/>
          <w:szCs w:val="30"/>
          <w:lang w:eastAsia="en-IN"/>
        </w:rPr>
        <w:t>fun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(</w:t>
      </w:r>
      <w:r>
        <w:rPr>
          <w:rFonts w:ascii="Bahnschrift SemiBold" w:eastAsia="Times New Roman" w:hAnsi="Bahnschrift SemiBold" w:cs="Times New Roman"/>
          <w:color w:val="9CDCFE"/>
          <w:sz w:val="28"/>
          <w:szCs w:val="30"/>
          <w:lang w:eastAsia="en-IN"/>
        </w:rPr>
        <w:t>c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) {</w:t>
      </w:r>
    </w:p>
    <w:p w14:paraId="29FAE3D5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lastRenderedPageBreak/>
        <w:t xml:space="preserve">            </w:t>
      </w:r>
      <w:proofErr w:type="gramStart"/>
      <w:r>
        <w:rPr>
          <w:rFonts w:ascii="Bahnschrift SemiBold" w:eastAsia="Times New Roman" w:hAnsi="Bahnschrift SemiBold" w:cs="Times New Roman"/>
          <w:color w:val="DCDCAA"/>
          <w:sz w:val="28"/>
          <w:szCs w:val="30"/>
          <w:lang w:eastAsia="en-IN"/>
        </w:rPr>
        <w:t>alert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(</w:t>
      </w:r>
      <w:proofErr w:type="gramEnd"/>
      <w:r>
        <w:rPr>
          <w:rFonts w:ascii="Bahnschrift SemiBold" w:eastAsia="Times New Roman" w:hAnsi="Bahnschrift SemiBold" w:cs="Times New Roman"/>
          <w:color w:val="CE9178"/>
          <w:sz w:val="28"/>
          <w:szCs w:val="30"/>
          <w:lang w:eastAsia="en-IN"/>
        </w:rPr>
        <w:t>"The form was submitted successfully"</w:t>
      </w: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)</w:t>
      </w:r>
    </w:p>
    <w:p w14:paraId="19033D32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>        }</w:t>
      </w:r>
    </w:p>
    <w:p w14:paraId="2C4F6056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D4D4D4"/>
          <w:sz w:val="28"/>
          <w:szCs w:val="30"/>
          <w:lang w:eastAsia="en-IN"/>
        </w:rPr>
        <w:t xml:space="preserve">    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&lt;/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script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7C2F8D6B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&lt;/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body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47513B54" w14:textId="77777777" w:rsidR="00EA1485" w:rsidRDefault="003021BF">
      <w:pPr>
        <w:shd w:val="clear" w:color="auto" w:fill="1F1F1F"/>
        <w:spacing w:after="0" w:line="405" w:lineRule="atLeast"/>
        <w:ind w:firstLine="140"/>
        <w:rPr>
          <w:rFonts w:ascii="Bahnschrift SemiBold" w:eastAsia="Times New Roman" w:hAnsi="Bahnschrift SemiBold" w:cs="Times New Roman"/>
          <w:color w:val="CCCCCC"/>
          <w:sz w:val="28"/>
          <w:szCs w:val="30"/>
          <w:lang w:eastAsia="en-IN"/>
        </w:rPr>
      </w:pP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&lt;/</w:t>
      </w:r>
      <w:r>
        <w:rPr>
          <w:rFonts w:ascii="Bahnschrift SemiBold" w:eastAsia="Times New Roman" w:hAnsi="Bahnschrift SemiBold" w:cs="Times New Roman"/>
          <w:color w:val="569CD6"/>
          <w:sz w:val="28"/>
          <w:szCs w:val="30"/>
          <w:lang w:eastAsia="en-IN"/>
        </w:rPr>
        <w:t>html</w:t>
      </w:r>
      <w:r>
        <w:rPr>
          <w:rFonts w:ascii="Bahnschrift SemiBold" w:eastAsia="Times New Roman" w:hAnsi="Bahnschrift SemiBold" w:cs="Times New Roman"/>
          <w:color w:val="808080"/>
          <w:sz w:val="28"/>
          <w:szCs w:val="30"/>
          <w:lang w:eastAsia="en-IN"/>
        </w:rPr>
        <w:t>&gt;</w:t>
      </w:r>
    </w:p>
    <w:p w14:paraId="125DF04B" w14:textId="77777777" w:rsidR="00EA1485" w:rsidRDefault="003021BF">
      <w:pPr>
        <w:pStyle w:val="ListParagraph"/>
        <w:ind w:left="0" w:firstLineChars="0" w:firstLine="0"/>
        <w:rPr>
          <w:rFonts w:cstheme="minorHAnsi"/>
          <w:b/>
          <w:color w:val="FF0000"/>
          <w:sz w:val="28"/>
          <w:szCs w:val="28"/>
          <w:lang w:val="en-US"/>
        </w:rPr>
      </w:pPr>
      <w:r>
        <w:rPr>
          <w:rFonts w:cstheme="minorHAnsi"/>
          <w:b/>
          <w:color w:val="FF0000"/>
          <w:sz w:val="28"/>
          <w:szCs w:val="28"/>
          <w:lang w:val="en-US"/>
        </w:rPr>
        <w:t>4.</w:t>
      </w:r>
      <w:r>
        <w:rPr>
          <w:rFonts w:cstheme="minorHAnsi"/>
          <w:b/>
          <w:color w:val="FF0000"/>
          <w:sz w:val="28"/>
          <w:szCs w:val="28"/>
        </w:rPr>
        <w:t>Window event</w:t>
      </w:r>
      <w:r>
        <w:rPr>
          <w:rFonts w:cstheme="minorHAnsi"/>
          <w:b/>
          <w:color w:val="FF0000"/>
          <w:sz w:val="28"/>
          <w:szCs w:val="28"/>
          <w:lang w:val="en-US"/>
        </w:rPr>
        <w:t>:</w:t>
      </w:r>
    </w:p>
    <w:p w14:paraId="38D81A81" w14:textId="77777777" w:rsidR="00EA1485" w:rsidRDefault="003021BF">
      <w:pPr>
        <w:pStyle w:val="ListParagraph"/>
        <w:numPr>
          <w:ilvl w:val="0"/>
          <w:numId w:val="9"/>
        </w:numPr>
        <w:ind w:firstLine="120"/>
        <w:rPr>
          <w:rFonts w:cstheme="minorHAnsi"/>
          <w:b/>
          <w:color w:val="002060"/>
          <w:sz w:val="24"/>
          <w:szCs w:val="24"/>
        </w:rPr>
      </w:pPr>
      <w:r>
        <w:rPr>
          <w:rFonts w:cstheme="minorHAnsi"/>
          <w:b/>
          <w:color w:val="002060"/>
          <w:sz w:val="24"/>
          <w:szCs w:val="24"/>
        </w:rPr>
        <w:t>Onload</w:t>
      </w:r>
    </w:p>
    <w:p w14:paraId="557D959D" w14:textId="77777777" w:rsidR="00EA1485" w:rsidRDefault="003021BF">
      <w:pPr>
        <w:pStyle w:val="ListParagraph"/>
        <w:numPr>
          <w:ilvl w:val="0"/>
          <w:numId w:val="9"/>
        </w:numPr>
        <w:ind w:firstLine="120"/>
        <w:rPr>
          <w:rFonts w:cstheme="minorHAnsi"/>
          <w:b/>
          <w:color w:val="002060"/>
          <w:sz w:val="24"/>
          <w:szCs w:val="24"/>
        </w:rPr>
      </w:pPr>
      <w:r>
        <w:rPr>
          <w:rFonts w:cstheme="minorHAnsi"/>
          <w:b/>
          <w:color w:val="002060"/>
          <w:sz w:val="24"/>
          <w:szCs w:val="24"/>
        </w:rPr>
        <w:t>Onresize</w:t>
      </w:r>
    </w:p>
    <w:tbl>
      <w:tblPr>
        <w:tblStyle w:val="TableGrid"/>
        <w:tblpPr w:leftFromText="180" w:rightFromText="180" w:vertAnchor="text" w:horzAnchor="margin" w:tblpY="178"/>
        <w:tblW w:w="9878" w:type="dxa"/>
        <w:tblLook w:val="04A0" w:firstRow="1" w:lastRow="0" w:firstColumn="1" w:lastColumn="0" w:noHBand="0" w:noVBand="1"/>
      </w:tblPr>
      <w:tblGrid>
        <w:gridCol w:w="4261"/>
        <w:gridCol w:w="5617"/>
      </w:tblGrid>
      <w:tr w:rsidR="00EA1485" w14:paraId="236BA11C" w14:textId="77777777">
        <w:tc>
          <w:tcPr>
            <w:tcW w:w="4261" w:type="dxa"/>
          </w:tcPr>
          <w:p w14:paraId="4DE17E34" w14:textId="77777777" w:rsidR="00EA1485" w:rsidRDefault="003021BF">
            <w:pPr>
              <w:spacing w:before="300" w:after="300" w:line="240" w:lineRule="auto"/>
              <w:ind w:firstLine="115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Onload</w:t>
            </w:r>
          </w:p>
        </w:tc>
        <w:tc>
          <w:tcPr>
            <w:tcW w:w="5617" w:type="dxa"/>
          </w:tcPr>
          <w:p w14:paraId="5EB36662" w14:textId="77777777" w:rsidR="00EA1485" w:rsidRDefault="003021BF">
            <w:pPr>
              <w:spacing w:before="300" w:after="300" w:line="240" w:lineRule="auto"/>
              <w:ind w:firstLine="115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The browser has finished loading the page</w:t>
            </w:r>
          </w:p>
        </w:tc>
      </w:tr>
    </w:tbl>
    <w:p w14:paraId="73106B09" w14:textId="77777777" w:rsidR="00EA1485" w:rsidRDefault="003021BF">
      <w:pPr>
        <w:pStyle w:val="intro"/>
        <w:shd w:val="clear" w:color="auto" w:fill="FFFFFF"/>
        <w:spacing w:before="288" w:beforeAutospacing="0" w:after="288" w:afterAutospacing="0"/>
        <w:ind w:firstLine="120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Onload:</w:t>
      </w:r>
    </w:p>
    <w:p w14:paraId="57E73D7E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2EE31D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CBAF4B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10AF55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2316AF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body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onload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2A2A5E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Navaneet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A8161E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Loremipsumdolor sit ametconsecteturadipisicingelit. Dicta, rerum</w:t>
      </w:r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6538B1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3CB632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26521C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proofErr w:type="gramEnd"/>
    </w:p>
    <w:p w14:paraId="7128F3FB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{</w:t>
      </w:r>
    </w:p>
    <w:p w14:paraId="4B24CF1B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'Page is loaded'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E2A2070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</w:t>
      </w:r>
    </w:p>
    <w:p w14:paraId="112B5C88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8979D7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cstheme="minorHAnsi"/>
          <w:b/>
          <w:sz w:val="24"/>
          <w:szCs w:val="24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13FBEF" w14:textId="77777777" w:rsidR="00EA1485" w:rsidRDefault="003021BF">
      <w:pPr>
        <w:ind w:firstLine="120"/>
        <w:rPr>
          <w:rFonts w:cstheme="minorHAnsi"/>
          <w:b/>
          <w:color w:val="002060"/>
          <w:sz w:val="24"/>
          <w:szCs w:val="24"/>
        </w:rPr>
      </w:pPr>
      <w:r>
        <w:rPr>
          <w:rFonts w:cstheme="minorHAnsi"/>
          <w:b/>
          <w:sz w:val="24"/>
          <w:szCs w:val="24"/>
        </w:rPr>
        <w:t>Onresize</w:t>
      </w:r>
      <w:r>
        <w:rPr>
          <w:rFonts w:cstheme="minorHAnsi"/>
          <w:b/>
          <w:color w:val="002060"/>
          <w:sz w:val="24"/>
          <w:szCs w:val="24"/>
        </w:rPr>
        <w:t>:</w:t>
      </w:r>
    </w:p>
    <w:p w14:paraId="19B4B699" w14:textId="77777777" w:rsidR="00EA1485" w:rsidRDefault="003021BF">
      <w:pPr>
        <w:shd w:val="clear" w:color="auto" w:fill="1E1E1E"/>
        <w:spacing w:after="0" w:line="330" w:lineRule="atLeast"/>
        <w:ind w:left="720" w:firstLine="125"/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&lt;!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DOCTYPE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  </w:t>
      </w:r>
    </w:p>
    <w:p w14:paraId="44CDDCF5" w14:textId="77777777" w:rsidR="00EA1485" w:rsidRDefault="003021BF">
      <w:pPr>
        <w:shd w:val="clear" w:color="auto" w:fill="1E1E1E"/>
        <w:spacing w:after="0" w:line="330" w:lineRule="atLeast"/>
        <w:ind w:left="720" w:firstLine="125"/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  </w:t>
      </w:r>
    </w:p>
    <w:p w14:paraId="28A26E2D" w14:textId="77777777" w:rsidR="00EA1485" w:rsidRDefault="003021BF">
      <w:pPr>
        <w:shd w:val="clear" w:color="auto" w:fill="1E1E1E"/>
        <w:spacing w:after="0" w:line="330" w:lineRule="atLeast"/>
        <w:ind w:left="720" w:firstLine="125"/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  </w:t>
      </w:r>
    </w:p>
    <w:p w14:paraId="7A698D6F" w14:textId="77777777" w:rsidR="00EA1485" w:rsidRDefault="003021BF">
      <w:pPr>
        <w:shd w:val="clear" w:color="auto" w:fill="1E1E1E"/>
        <w:spacing w:after="0" w:line="330" w:lineRule="atLeast"/>
        <w:ind w:left="720" w:firstLine="125"/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  </w:t>
      </w:r>
    </w:p>
    <w:p w14:paraId="3E63DA67" w14:textId="77777777" w:rsidR="00EA1485" w:rsidRDefault="003021BF">
      <w:pPr>
        <w:shd w:val="clear" w:color="auto" w:fill="1E1E1E"/>
        <w:spacing w:after="0" w:line="330" w:lineRule="atLeast"/>
        <w:ind w:left="720" w:firstLine="125"/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 xml:space="preserve">body 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onresize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 = </w:t>
      </w:r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"</w:t>
      </w:r>
      <w:proofErr w:type="gramStart"/>
      <w:r>
        <w:rPr>
          <w:rFonts w:ascii="Consolas" w:eastAsia="Times New Roman" w:hAnsi="Consolas" w:cs="Times New Roman"/>
          <w:color w:val="DCDCAA"/>
          <w:sz w:val="25"/>
          <w:szCs w:val="25"/>
          <w:lang w:eastAsia="en-IN"/>
        </w:rPr>
        <w:t>f</w:t>
      </w:r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)"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  </w:t>
      </w:r>
    </w:p>
    <w:p w14:paraId="17BE7DA8" w14:textId="77777777" w:rsidR="00EA1485" w:rsidRDefault="003021BF">
      <w:pPr>
        <w:shd w:val="clear" w:color="auto" w:fill="1E1E1E"/>
        <w:spacing w:after="0" w:line="330" w:lineRule="atLeast"/>
        <w:ind w:left="720" w:firstLine="125"/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p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id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 = </w:t>
      </w:r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"p"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p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  </w:t>
      </w:r>
    </w:p>
    <w:p w14:paraId="01E76084" w14:textId="77777777" w:rsidR="00EA1485" w:rsidRDefault="003021BF">
      <w:pPr>
        <w:shd w:val="clear" w:color="auto" w:fill="1E1E1E"/>
        <w:spacing w:after="0" w:line="330" w:lineRule="atLeast"/>
        <w:ind w:left="720" w:firstLine="125"/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p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 You have resized the window 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span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id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 = </w:t>
      </w:r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"s1"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 0 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span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 times</w:t>
      </w:r>
      <w:proofErr w:type="gramStart"/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.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proofErr w:type="gramEnd"/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p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  </w:t>
      </w:r>
    </w:p>
    <w:p w14:paraId="246E4A33" w14:textId="77777777" w:rsidR="00EA1485" w:rsidRDefault="003021BF">
      <w:pPr>
        <w:shd w:val="clear" w:color="auto" w:fill="1E1E1E"/>
        <w:spacing w:after="0" w:line="330" w:lineRule="atLeast"/>
        <w:ind w:left="720" w:firstLine="125"/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  </w:t>
      </w:r>
    </w:p>
    <w:p w14:paraId="36213A62" w14:textId="77777777" w:rsidR="00EA1485" w:rsidRDefault="003021BF">
      <w:pPr>
        <w:shd w:val="clear" w:color="auto" w:fill="1E1E1E"/>
        <w:spacing w:after="0" w:line="330" w:lineRule="atLeast"/>
        <w:ind w:left="720" w:firstLine="125"/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  </w:t>
      </w:r>
    </w:p>
    <w:p w14:paraId="33C98064" w14:textId="77777777" w:rsidR="00EA1485" w:rsidRDefault="003021BF">
      <w:pPr>
        <w:shd w:val="clear" w:color="auto" w:fill="1E1E1E"/>
        <w:spacing w:after="0" w:line="330" w:lineRule="atLeast"/>
        <w:ind w:left="720" w:firstLine="125"/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var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i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 = </w:t>
      </w:r>
      <w:r>
        <w:rPr>
          <w:rFonts w:ascii="Consolas" w:eastAsia="Times New Roman" w:hAnsi="Consolas" w:cs="Times New Roman"/>
          <w:color w:val="B5CEA8"/>
          <w:sz w:val="25"/>
          <w:szCs w:val="25"/>
          <w:lang w:eastAsia="en-IN"/>
        </w:rPr>
        <w:t>0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;  </w:t>
      </w:r>
    </w:p>
    <w:p w14:paraId="544F5E69" w14:textId="77777777" w:rsidR="00EA1485" w:rsidRDefault="003021BF">
      <w:pPr>
        <w:shd w:val="clear" w:color="auto" w:fill="1E1E1E"/>
        <w:spacing w:after="0" w:line="330" w:lineRule="atLeast"/>
        <w:ind w:left="720" w:firstLine="125"/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lastRenderedPageBreak/>
        <w:t xml:space="preserve">    </w:t>
      </w:r>
      <w:proofErr w:type="gramStart"/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function</w:t>
      </w:r>
      <w:r>
        <w:rPr>
          <w:rFonts w:ascii="Consolas" w:eastAsia="Times New Roman" w:hAnsi="Consolas" w:cs="Times New Roman"/>
          <w:color w:val="DCDCAA"/>
          <w:sz w:val="25"/>
          <w:szCs w:val="25"/>
          <w:lang w:eastAsia="en-IN"/>
        </w:rPr>
        <w:t>f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()</w:t>
      </w:r>
      <w:proofErr w:type="gramEnd"/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 </w:t>
      </w:r>
    </w:p>
    <w:p w14:paraId="03E5B312" w14:textId="77777777" w:rsidR="00EA1485" w:rsidRDefault="003021BF">
      <w:pPr>
        <w:shd w:val="clear" w:color="auto" w:fill="1E1E1E"/>
        <w:spacing w:after="0" w:line="330" w:lineRule="atLeast"/>
        <w:ind w:left="720" w:firstLine="125"/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    {  </w:t>
      </w:r>
    </w:p>
    <w:p w14:paraId="1E13739C" w14:textId="77777777" w:rsidR="00EA1485" w:rsidRDefault="003021BF">
      <w:pPr>
        <w:shd w:val="clear" w:color="auto" w:fill="1E1E1E"/>
        <w:spacing w:after="0" w:line="330" w:lineRule="atLeast"/>
        <w:ind w:left="720" w:firstLine="125"/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var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res</w:t>
      </w:r>
      <w:proofErr w:type="gramEnd"/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 = </w:t>
      </w:r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"Width = "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 + 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window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.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outerWidth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 + </w:t>
      </w:r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"&lt;br&gt;"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 + </w:t>
      </w:r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"Height = "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 + 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window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.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outerHeight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;  </w:t>
      </w:r>
    </w:p>
    <w:p w14:paraId="6B46F8BE" w14:textId="77777777" w:rsidR="00EA1485" w:rsidRDefault="003021BF">
      <w:pPr>
        <w:shd w:val="clear" w:color="auto" w:fill="1E1E1E"/>
        <w:spacing w:after="0" w:line="330" w:lineRule="atLeast"/>
        <w:ind w:left="720" w:firstLine="125"/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document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5"/>
          <w:szCs w:val="25"/>
          <w:lang w:eastAsia="en-IN"/>
        </w:rPr>
        <w:t>getElementById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"p"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).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innerHTML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 = 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res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;  </w:t>
      </w:r>
    </w:p>
    <w:p w14:paraId="1CC17F65" w14:textId="77777777" w:rsidR="00EA1485" w:rsidRDefault="003021BF">
      <w:pPr>
        <w:shd w:val="clear" w:color="auto" w:fill="1E1E1E"/>
        <w:spacing w:after="0" w:line="330" w:lineRule="atLeast"/>
        <w:ind w:left="720" w:firstLine="125"/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var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res1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 = 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i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 += </w:t>
      </w:r>
      <w:r>
        <w:rPr>
          <w:rFonts w:ascii="Consolas" w:eastAsia="Times New Roman" w:hAnsi="Consolas" w:cs="Times New Roman"/>
          <w:color w:val="B5CEA8"/>
          <w:sz w:val="25"/>
          <w:szCs w:val="25"/>
          <w:lang w:eastAsia="en-IN"/>
        </w:rPr>
        <w:t>1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;  </w:t>
      </w:r>
    </w:p>
    <w:p w14:paraId="46410E99" w14:textId="77777777" w:rsidR="00EA1485" w:rsidRDefault="003021BF">
      <w:pPr>
        <w:shd w:val="clear" w:color="auto" w:fill="1E1E1E"/>
        <w:spacing w:after="0" w:line="330" w:lineRule="atLeast"/>
        <w:ind w:left="720" w:firstLine="125"/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document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5"/>
          <w:szCs w:val="25"/>
          <w:lang w:eastAsia="en-IN"/>
        </w:rPr>
        <w:t>getElementById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5"/>
          <w:szCs w:val="25"/>
          <w:lang w:eastAsia="en-IN"/>
        </w:rPr>
        <w:t>"s1"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).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innerHTML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 = </w:t>
      </w:r>
      <w:r>
        <w:rPr>
          <w:rFonts w:ascii="Consolas" w:eastAsia="Times New Roman" w:hAnsi="Consolas" w:cs="Times New Roman"/>
          <w:color w:val="9CDCFE"/>
          <w:sz w:val="25"/>
          <w:szCs w:val="25"/>
          <w:lang w:eastAsia="en-IN"/>
        </w:rPr>
        <w:t>res1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;  </w:t>
      </w:r>
    </w:p>
    <w:p w14:paraId="48D9D34E" w14:textId="77777777" w:rsidR="00EA1485" w:rsidRDefault="003021BF">
      <w:pPr>
        <w:shd w:val="clear" w:color="auto" w:fill="1E1E1E"/>
        <w:spacing w:after="0" w:line="330" w:lineRule="atLeast"/>
        <w:ind w:left="720" w:firstLine="125"/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>    }  </w:t>
      </w:r>
    </w:p>
    <w:p w14:paraId="678C3B5D" w14:textId="77777777" w:rsidR="00EA1485" w:rsidRDefault="003021BF">
      <w:pPr>
        <w:shd w:val="clear" w:color="auto" w:fill="1E1E1E"/>
        <w:spacing w:after="0" w:line="330" w:lineRule="atLeast"/>
        <w:ind w:left="720" w:firstLine="125"/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  </w:t>
      </w:r>
    </w:p>
    <w:p w14:paraId="09CE4B6F" w14:textId="77777777" w:rsidR="00EA1485" w:rsidRDefault="003021BF">
      <w:pPr>
        <w:shd w:val="clear" w:color="auto" w:fill="1E1E1E"/>
        <w:spacing w:after="0" w:line="330" w:lineRule="atLeast"/>
        <w:ind w:left="720" w:firstLine="125"/>
        <w:rPr>
          <w:rFonts w:cstheme="minorHAnsi"/>
          <w:b/>
          <w:color w:val="002060"/>
          <w:sz w:val="24"/>
          <w:szCs w:val="24"/>
        </w:rPr>
      </w:pP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5"/>
          <w:szCs w:val="25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5"/>
          <w:szCs w:val="25"/>
          <w:lang w:eastAsia="en-IN"/>
        </w:rPr>
        <w:t>&gt;</w:t>
      </w:r>
      <w:r>
        <w:rPr>
          <w:rFonts w:ascii="Consolas" w:eastAsia="Times New Roman" w:hAnsi="Consolas" w:cs="Times New Roman"/>
          <w:color w:val="D4D4D4"/>
          <w:sz w:val="25"/>
          <w:szCs w:val="25"/>
          <w:lang w:eastAsia="en-IN"/>
        </w:rPr>
        <w:t xml:space="preserve">  </w:t>
      </w:r>
    </w:p>
    <w:p w14:paraId="4A30A356" w14:textId="77777777" w:rsidR="00EA1485" w:rsidRDefault="00EA1485">
      <w:pPr>
        <w:ind w:firstLine="201"/>
        <w:rPr>
          <w:rFonts w:cstheme="minorHAnsi"/>
          <w:b/>
          <w:color w:val="FF0000"/>
          <w:sz w:val="40"/>
          <w:szCs w:val="28"/>
        </w:rPr>
      </w:pPr>
    </w:p>
    <w:p w14:paraId="46F6F50E" w14:textId="77777777" w:rsidR="00EA1485" w:rsidRDefault="00EA1485">
      <w:pPr>
        <w:spacing w:line="360" w:lineRule="auto"/>
        <w:ind w:firstLine="120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</w:p>
    <w:p w14:paraId="0B23F9A0" w14:textId="77777777" w:rsidR="00EA1485" w:rsidRDefault="003021BF">
      <w:pPr>
        <w:spacing w:line="360" w:lineRule="auto"/>
        <w:ind w:firstLine="180"/>
        <w:rPr>
          <w:rFonts w:ascii="Times New Roman" w:eastAsia="SimSun" w:hAnsi="Times New Roman" w:cs="Times New Roman"/>
          <w:color w:val="FF0000"/>
          <w:sz w:val="36"/>
          <w:szCs w:val="36"/>
        </w:rPr>
      </w:pPr>
      <w:r>
        <w:rPr>
          <w:rFonts w:ascii="Times New Roman" w:eastAsia="SimSun" w:hAnsi="Times New Roman" w:cs="Times New Roman"/>
          <w:color w:val="FF0000"/>
          <w:sz w:val="36"/>
          <w:szCs w:val="36"/>
        </w:rPr>
        <w:t>JavaScript OOPs:</w:t>
      </w:r>
    </w:p>
    <w:p w14:paraId="7E2C12F0" w14:textId="77777777" w:rsidR="00EA1485" w:rsidRDefault="003021BF">
      <w:pPr>
        <w:spacing w:line="360" w:lineRule="auto"/>
        <w:ind w:firstLine="180"/>
        <w:rPr>
          <w:rFonts w:ascii="Times New Roman" w:eastAsia="SimSun" w:hAnsi="Times New Roman" w:cs="Times New Roman"/>
          <w:color w:val="FF0000"/>
          <w:sz w:val="36"/>
          <w:szCs w:val="36"/>
        </w:rPr>
      </w:pPr>
      <w:r>
        <w:rPr>
          <w:rFonts w:ascii="Times New Roman" w:eastAsia="SimSun" w:hAnsi="Times New Roman" w:cs="Times New Roman"/>
          <w:color w:val="FF0000"/>
          <w:sz w:val="36"/>
          <w:szCs w:val="36"/>
        </w:rPr>
        <w:t>Class</w:t>
      </w:r>
      <w:proofErr w:type="gramStart"/>
      <w:r>
        <w:rPr>
          <w:rFonts w:ascii="Times New Roman" w:eastAsia="SimSun" w:hAnsi="Times New Roman" w:cs="Times New Roman"/>
          <w:color w:val="FF0000"/>
          <w:sz w:val="36"/>
          <w:szCs w:val="36"/>
        </w:rPr>
        <w:t>:syntax</w:t>
      </w:r>
      <w:proofErr w:type="gramEnd"/>
    </w:p>
    <w:p w14:paraId="7BDF7AA5" w14:textId="77777777" w:rsidR="00EA1485" w:rsidRDefault="003021BF">
      <w:pPr>
        <w:spacing w:line="360" w:lineRule="auto"/>
        <w:ind w:firstLine="180"/>
        <w:rPr>
          <w:rFonts w:ascii="Times New Roman" w:eastAsia="SimSun" w:hAnsi="Times New Roman" w:cs="Times New Roman"/>
          <w:color w:val="FF0000"/>
          <w:sz w:val="36"/>
          <w:szCs w:val="36"/>
        </w:rPr>
      </w:pPr>
      <w:r>
        <w:rPr>
          <w:rFonts w:ascii="Times New Roman" w:eastAsia="SimSun" w:hAnsi="Times New Roman" w:cs="Times New Roman"/>
          <w:color w:val="FF0000"/>
          <w:sz w:val="36"/>
          <w:szCs w:val="36"/>
        </w:rPr>
        <w:t xml:space="preserve">Class </w:t>
      </w:r>
      <w:proofErr w:type="gramStart"/>
      <w:r>
        <w:rPr>
          <w:rFonts w:ascii="Times New Roman" w:eastAsia="SimSun" w:hAnsi="Times New Roman" w:cs="Times New Roman"/>
          <w:color w:val="FF0000"/>
          <w:sz w:val="36"/>
          <w:szCs w:val="36"/>
        </w:rPr>
        <w:t>name{</w:t>
      </w:r>
      <w:proofErr w:type="gramEnd"/>
    </w:p>
    <w:p w14:paraId="4770F6B7" w14:textId="77777777" w:rsidR="00EA1485" w:rsidRDefault="003021BF">
      <w:pPr>
        <w:spacing w:line="360" w:lineRule="auto"/>
        <w:ind w:firstLine="180"/>
        <w:rPr>
          <w:rFonts w:ascii="Times New Roman" w:eastAsia="SimSun" w:hAnsi="Times New Roman" w:cs="Times New Roman"/>
          <w:color w:val="FF0000"/>
          <w:sz w:val="36"/>
          <w:szCs w:val="36"/>
        </w:rPr>
      </w:pPr>
      <w:r>
        <w:rPr>
          <w:rFonts w:ascii="Times New Roman" w:eastAsia="SimSun" w:hAnsi="Times New Roman" w:cs="Times New Roman"/>
          <w:color w:val="FF0000"/>
          <w:sz w:val="36"/>
          <w:szCs w:val="36"/>
        </w:rPr>
        <w:t>//propertie, method</w:t>
      </w:r>
    </w:p>
    <w:p w14:paraId="53B59E2D" w14:textId="77777777" w:rsidR="00EA1485" w:rsidRDefault="003021BF">
      <w:pPr>
        <w:spacing w:line="360" w:lineRule="auto"/>
        <w:ind w:firstLine="180"/>
        <w:rPr>
          <w:rFonts w:ascii="Times New Roman" w:eastAsia="SimSun" w:hAnsi="Times New Roman" w:cs="Times New Roman"/>
          <w:color w:val="FF0000"/>
          <w:sz w:val="36"/>
          <w:szCs w:val="36"/>
        </w:rPr>
      </w:pPr>
      <w:r>
        <w:rPr>
          <w:rFonts w:ascii="Times New Roman" w:eastAsia="SimSun" w:hAnsi="Times New Roman" w:cs="Times New Roman"/>
          <w:color w:val="FF0000"/>
          <w:sz w:val="36"/>
          <w:szCs w:val="36"/>
        </w:rPr>
        <w:t>….</w:t>
      </w:r>
    </w:p>
    <w:p w14:paraId="7981FA10" w14:textId="77777777" w:rsidR="00EA1485" w:rsidRDefault="003021BF">
      <w:pPr>
        <w:spacing w:line="360" w:lineRule="auto"/>
        <w:ind w:firstLine="180"/>
        <w:rPr>
          <w:rFonts w:ascii="Times New Roman" w:eastAsia="SimSun" w:hAnsi="Times New Roman" w:cs="Times New Roman"/>
          <w:color w:val="0000FF"/>
          <w:sz w:val="24"/>
          <w:szCs w:val="24"/>
        </w:rPr>
      </w:pPr>
      <w:r>
        <w:rPr>
          <w:rFonts w:ascii="Times New Roman" w:eastAsia="SimSun" w:hAnsi="Times New Roman" w:cs="Times New Roman"/>
          <w:color w:val="FF0000"/>
          <w:sz w:val="36"/>
          <w:szCs w:val="36"/>
        </w:rPr>
        <w:t>Object</w:t>
      </w:r>
      <w:proofErr w:type="gramStart"/>
      <w:r>
        <w:rPr>
          <w:rFonts w:ascii="Times New Roman" w:eastAsia="SimSun" w:hAnsi="Times New Roman" w:cs="Times New Roman"/>
          <w:color w:val="FF0000"/>
          <w:sz w:val="36"/>
          <w:szCs w:val="36"/>
        </w:rPr>
        <w:t>:instance</w:t>
      </w:r>
      <w:proofErr w:type="gramEnd"/>
      <w:r>
        <w:rPr>
          <w:rFonts w:ascii="Times New Roman" w:eastAsia="SimSun" w:hAnsi="Times New Roman" w:cs="Times New Roman"/>
          <w:color w:val="FF0000"/>
          <w:sz w:val="36"/>
          <w:szCs w:val="36"/>
        </w:rPr>
        <w:t xml:space="preserve"> of class</w:t>
      </w:r>
    </w:p>
    <w:p w14:paraId="0A63303A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class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000000"/>
        </w:rPr>
        <w:t>employee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{</w:t>
      </w:r>
      <w:proofErr w:type="gramEnd"/>
    </w:p>
    <w:p w14:paraId="1A3DD0A7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constructor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name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,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age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){</w:t>
      </w:r>
    </w:p>
    <w:p w14:paraId="507A5741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this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name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name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0072487C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this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age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age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3B5377CB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 }</w:t>
      </w:r>
    </w:p>
    <w:p w14:paraId="0C2769D0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}</w:t>
      </w:r>
    </w:p>
    <w:p w14:paraId="5F12FEF1" w14:textId="77777777" w:rsidR="00EA1485" w:rsidRDefault="00EA1485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</w:p>
    <w:p w14:paraId="76CB4E19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const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z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new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000000"/>
        </w:rPr>
        <w:t>employee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"bhavani"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30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707FFA28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console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log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z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name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78ACD214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lastRenderedPageBreak/>
        <w:t>console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log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z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age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19044BB8" w14:textId="77777777" w:rsidR="00EA1485" w:rsidRDefault="00EA1485">
      <w:pPr>
        <w:spacing w:line="360" w:lineRule="auto"/>
        <w:ind w:firstLine="120"/>
        <w:rPr>
          <w:rFonts w:ascii="Times New Roman" w:eastAsia="SimSun" w:hAnsi="Times New Roman" w:cs="Times New Roman"/>
          <w:color w:val="0000FF"/>
          <w:sz w:val="24"/>
          <w:szCs w:val="24"/>
        </w:rPr>
      </w:pPr>
    </w:p>
    <w:p w14:paraId="54D98E76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class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000000"/>
        </w:rPr>
        <w:t>employee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{</w:t>
      </w:r>
      <w:proofErr w:type="gramEnd"/>
    </w:p>
    <w:p w14:paraId="393B1CAF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constructor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name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,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age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){</w:t>
      </w:r>
    </w:p>
    <w:p w14:paraId="2BC83AEB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this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name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name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3B891EF1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this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age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age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1674C7AA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 }</w:t>
      </w:r>
    </w:p>
    <w:p w14:paraId="191C7C82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}</w:t>
      </w:r>
    </w:p>
    <w:p w14:paraId="74E14018" w14:textId="77777777" w:rsidR="00EA1485" w:rsidRDefault="00EA1485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</w:p>
    <w:p w14:paraId="0064D3C1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const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z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new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000000"/>
        </w:rPr>
        <w:t>employee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"bhavani"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30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371C507B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console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log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z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name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54484F75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console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log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z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age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751D1C62" w14:textId="77777777" w:rsidR="00EA1485" w:rsidRDefault="00EA1485">
      <w:pPr>
        <w:ind w:firstLine="110"/>
      </w:pPr>
    </w:p>
    <w:p w14:paraId="78D6D67B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const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z1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new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000000"/>
        </w:rPr>
        <w:t>employee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"Reshma"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20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64EF28B0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console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log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z1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name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45F8D974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console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log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z1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age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76BB1818" w14:textId="77777777" w:rsidR="00EA1485" w:rsidRDefault="00EA1485">
      <w:pPr>
        <w:spacing w:line="360" w:lineRule="auto"/>
        <w:ind w:firstLine="120"/>
        <w:rPr>
          <w:rFonts w:ascii="Times New Roman" w:eastAsia="SimSun" w:hAnsi="Times New Roman" w:cs="Times New Roman"/>
          <w:color w:val="0000FF"/>
          <w:sz w:val="24"/>
          <w:szCs w:val="24"/>
        </w:rPr>
      </w:pPr>
    </w:p>
    <w:p w14:paraId="02985293" w14:textId="77777777" w:rsidR="00EA1485" w:rsidRDefault="00EA1485">
      <w:pPr>
        <w:spacing w:line="360" w:lineRule="auto"/>
        <w:ind w:firstLine="120"/>
        <w:rPr>
          <w:rFonts w:ascii="Times New Roman" w:eastAsia="SimSun" w:hAnsi="Times New Roman" w:cs="Times New Roman"/>
          <w:color w:val="0000FF"/>
          <w:sz w:val="24"/>
          <w:szCs w:val="24"/>
        </w:rPr>
      </w:pPr>
    </w:p>
    <w:p w14:paraId="28A47CA3" w14:textId="77777777" w:rsidR="00EA1485" w:rsidRDefault="003021BF">
      <w:pPr>
        <w:spacing w:line="360" w:lineRule="auto"/>
        <w:ind w:firstLine="180"/>
        <w:rPr>
          <w:rFonts w:ascii="Times New Roman" w:eastAsia="SimSun" w:hAnsi="Times New Roman" w:cs="Times New Roman"/>
          <w:color w:val="FF0000"/>
          <w:sz w:val="36"/>
          <w:szCs w:val="36"/>
        </w:rPr>
      </w:pPr>
      <w:r>
        <w:rPr>
          <w:rFonts w:ascii="Times New Roman" w:eastAsia="SimSun" w:hAnsi="Times New Roman" w:cs="Times New Roman"/>
          <w:color w:val="FF0000"/>
          <w:sz w:val="36"/>
          <w:szCs w:val="36"/>
        </w:rPr>
        <w:t>Inheritance:</w:t>
      </w:r>
    </w:p>
    <w:p w14:paraId="494E4BA3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class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{</w:t>
      </w:r>
      <w:proofErr w:type="gramEnd"/>
    </w:p>
    <w:p w14:paraId="5BB89590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constructor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food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){</w:t>
      </w:r>
    </w:p>
    <w:p w14:paraId="534E9DFD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this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food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food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0A0FC33D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 }</w:t>
      </w:r>
    </w:p>
    <w:p w14:paraId="19C1A3D9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}</w:t>
      </w:r>
    </w:p>
    <w:p w14:paraId="34B78783" w14:textId="77777777" w:rsidR="00EA1485" w:rsidRDefault="00EA1485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</w:p>
    <w:p w14:paraId="7FD67198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class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000000"/>
        </w:rPr>
        <w:t>Eisa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extends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{</w:t>
      </w:r>
      <w:proofErr w:type="gramEnd"/>
    </w:p>
    <w:p w14:paraId="60D0DF95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constructor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food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,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c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){</w:t>
      </w:r>
    </w:p>
    <w:p w14:paraId="481E51A3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lastRenderedPageBreak/>
        <w:t xml:space="preserve">    </w:t>
      </w:r>
    </w:p>
    <w:p w14:paraId="4E2EB361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super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food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70A46FEB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this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c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c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;</w:t>
      </w:r>
    </w:p>
    <w:p w14:paraId="6F6688D9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}</w:t>
      </w:r>
    </w:p>
    <w:p w14:paraId="4B9CDE0C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}</w:t>
      </w:r>
    </w:p>
    <w:p w14:paraId="5BFF5DE1" w14:textId="77777777" w:rsidR="00EA1485" w:rsidRDefault="00EA1485">
      <w:pPr>
        <w:ind w:firstLine="110"/>
      </w:pPr>
    </w:p>
    <w:p w14:paraId="6EC173AD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const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z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new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000000"/>
        </w:rPr>
        <w:t>Eisa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"chapathi"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,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"blue"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0E7FA61E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console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log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z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food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52148086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console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log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z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c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77937449" w14:textId="77777777" w:rsidR="00EA1485" w:rsidRDefault="00EA1485">
      <w:pPr>
        <w:ind w:firstLine="110"/>
      </w:pPr>
    </w:p>
    <w:p w14:paraId="6EE10C07" w14:textId="77777777" w:rsidR="00EA1485" w:rsidRDefault="00EA1485">
      <w:pPr>
        <w:spacing w:line="360" w:lineRule="auto"/>
        <w:ind w:firstLine="120"/>
        <w:rPr>
          <w:rFonts w:ascii="Times New Roman" w:eastAsia="SimSun" w:hAnsi="Times New Roman" w:cs="Times New Roman"/>
          <w:color w:val="0000FF"/>
          <w:sz w:val="24"/>
          <w:szCs w:val="24"/>
        </w:rPr>
      </w:pPr>
    </w:p>
    <w:p w14:paraId="3CE9B1D3" w14:textId="77777777" w:rsidR="00EA1485" w:rsidRDefault="00EA1485">
      <w:pPr>
        <w:spacing w:line="360" w:lineRule="auto"/>
        <w:ind w:firstLine="120"/>
        <w:rPr>
          <w:rFonts w:ascii="Times New Roman" w:eastAsia="SimSun" w:hAnsi="Times New Roman" w:cs="Times New Roman"/>
          <w:color w:val="0000FF"/>
          <w:sz w:val="24"/>
          <w:szCs w:val="24"/>
        </w:rPr>
      </w:pPr>
    </w:p>
    <w:p w14:paraId="6C57CCE8" w14:textId="77777777" w:rsidR="00EA1485" w:rsidRDefault="003021BF">
      <w:pPr>
        <w:spacing w:line="360" w:lineRule="auto"/>
        <w:ind w:firstLine="181"/>
        <w:rPr>
          <w:rFonts w:ascii="Times New Roman" w:eastAsia="SimSun" w:hAnsi="Times New Roman" w:cs="Times New Roman"/>
          <w:color w:val="FF0000"/>
          <w:sz w:val="36"/>
          <w:szCs w:val="36"/>
        </w:rPr>
      </w:pPr>
      <w:r>
        <w:rPr>
          <w:rFonts w:ascii="Times New Roman" w:eastAsia="SimSun" w:hAnsi="Times New Roman" w:cs="Times New Roman"/>
          <w:b/>
          <w:bCs/>
          <w:color w:val="FF0000"/>
          <w:sz w:val="36"/>
          <w:szCs w:val="36"/>
        </w:rPr>
        <w:t>Polymorphism</w:t>
      </w:r>
      <w:r>
        <w:rPr>
          <w:rFonts w:ascii="Times New Roman" w:eastAsia="SimSun" w:hAnsi="Times New Roman" w:cs="Times New Roman"/>
          <w:color w:val="FF0000"/>
          <w:sz w:val="36"/>
          <w:szCs w:val="36"/>
        </w:rPr>
        <w:t>:</w:t>
      </w:r>
    </w:p>
    <w:p w14:paraId="23E1A7EE" w14:textId="77777777" w:rsidR="002A6337" w:rsidRPr="002A6337" w:rsidRDefault="002A6337" w:rsidP="002A6337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3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A633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Calculator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22F412FB" w14:textId="77777777" w:rsidR="002A6337" w:rsidRPr="002A6337" w:rsidRDefault="002A6337" w:rsidP="002A6337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2A633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A63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A63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888DF89" w14:textId="77777777" w:rsidR="002A6337" w:rsidRPr="002A6337" w:rsidRDefault="002A6337" w:rsidP="002A6337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</w:p>
    <w:p w14:paraId="05F42EAA" w14:textId="77777777" w:rsidR="002A6337" w:rsidRPr="002A6337" w:rsidRDefault="002A6337" w:rsidP="002A6337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A633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2A63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2A63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undefined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3AEE376" w14:textId="77777777" w:rsidR="002A6337" w:rsidRPr="002A6337" w:rsidRDefault="002A6337" w:rsidP="002A6337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A633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A63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2A63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</w:p>
    <w:p w14:paraId="6758E614" w14:textId="77777777" w:rsidR="002A6337" w:rsidRPr="002A6337" w:rsidRDefault="002A6337" w:rsidP="002A6337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87F80A7" w14:textId="77777777" w:rsidR="002A6337" w:rsidRPr="002A6337" w:rsidRDefault="002A6337" w:rsidP="002A6337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E777C62" w14:textId="77777777" w:rsidR="002A6337" w:rsidRPr="002A6337" w:rsidRDefault="002A6337" w:rsidP="002A6337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</w:p>
    <w:p w14:paraId="38EB7CCA" w14:textId="77777777" w:rsidR="002A6337" w:rsidRPr="002A6337" w:rsidRDefault="002A6337" w:rsidP="002A6337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A633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2A63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typeof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A63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2A63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"number"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2A63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typeof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A63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2A63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"number"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D1F2C45" w14:textId="77777777" w:rsidR="002A6337" w:rsidRPr="002A6337" w:rsidRDefault="002A6337" w:rsidP="002A6337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A633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A63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2A63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FF23991" w14:textId="77777777" w:rsidR="002A6337" w:rsidRPr="002A6337" w:rsidRDefault="002A6337" w:rsidP="002A6337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A975C19" w14:textId="77777777" w:rsidR="002A6337" w:rsidRPr="002A6337" w:rsidRDefault="002A6337" w:rsidP="002A6337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BB4FEA0" w14:textId="77777777" w:rsidR="002A6337" w:rsidRPr="002A6337" w:rsidRDefault="002A6337" w:rsidP="002A6337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</w:p>
    <w:p w14:paraId="49992E45" w14:textId="77777777" w:rsidR="002A6337" w:rsidRPr="002A6337" w:rsidRDefault="002A6337" w:rsidP="002A6337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A633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2A63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typeof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A63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2A63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"string"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2A63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typeof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A63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2A63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"string"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490E75C" w14:textId="77777777" w:rsidR="002A6337" w:rsidRPr="002A6337" w:rsidRDefault="002A6337" w:rsidP="002A6337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A633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A633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A63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+ </w:t>
      </w:r>
      <w:r w:rsidRPr="002A633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A63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608632E" w14:textId="77777777" w:rsidR="002A6337" w:rsidRPr="002A6337" w:rsidRDefault="002A6337" w:rsidP="002A6337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AD19C5F" w14:textId="77777777" w:rsidR="002A6337" w:rsidRPr="002A6337" w:rsidRDefault="002A6337" w:rsidP="002A6337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668DF59" w14:textId="77777777" w:rsidR="002A6337" w:rsidRPr="002A6337" w:rsidRDefault="002A6337" w:rsidP="002A6337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A633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A63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</w:p>
    <w:p w14:paraId="704D3651" w14:textId="77777777" w:rsidR="002A6337" w:rsidRPr="002A6337" w:rsidRDefault="002A6337" w:rsidP="002A6337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5D29AB39" w14:textId="77777777" w:rsidR="002A6337" w:rsidRPr="002A6337" w:rsidRDefault="002A6337" w:rsidP="002A6337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29A95D5" w14:textId="77777777" w:rsidR="002A6337" w:rsidRPr="002A6337" w:rsidRDefault="002A6337" w:rsidP="002A6337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F72C3FA" w14:textId="77777777" w:rsidR="002A6337" w:rsidRPr="002A6337" w:rsidRDefault="002A6337" w:rsidP="002A6337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A63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A633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calc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2A63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A633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Calculator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10D51F1F" w14:textId="77777777" w:rsidR="002A6337" w:rsidRPr="002A6337" w:rsidRDefault="002A6337" w:rsidP="002A6337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B179ECF" w14:textId="77777777" w:rsidR="002A6337" w:rsidRPr="002A6337" w:rsidRDefault="002A6337" w:rsidP="002A6337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A63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A633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writeln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A633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calc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A633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A633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        </w:t>
      </w:r>
    </w:p>
    <w:p w14:paraId="34344E08" w14:textId="77777777" w:rsidR="002A6337" w:rsidRPr="002A6337" w:rsidRDefault="002A6337" w:rsidP="002A6337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A63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lastRenderedPageBreak/>
        <w:t>document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A633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writeln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A633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calc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A633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A633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A633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    </w:t>
      </w:r>
    </w:p>
    <w:p w14:paraId="55A252C9" w14:textId="77777777" w:rsidR="002A6337" w:rsidRPr="002A6337" w:rsidRDefault="002A6337" w:rsidP="002A6337">
      <w:pPr>
        <w:shd w:val="clear" w:color="auto" w:fill="1F1F1F"/>
        <w:spacing w:after="0" w:line="285" w:lineRule="atLeast"/>
        <w:ind w:firstLineChars="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A63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A633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writeln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A633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calc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A633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A63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"5"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A633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2A6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  </w:t>
      </w:r>
    </w:p>
    <w:p w14:paraId="1B2A4911" w14:textId="77777777" w:rsidR="002A6337" w:rsidRDefault="002A6337">
      <w:pPr>
        <w:spacing w:line="360" w:lineRule="auto"/>
        <w:ind w:firstLine="180"/>
        <w:rPr>
          <w:rFonts w:ascii="Times New Roman" w:eastAsia="SimSun" w:hAnsi="Times New Roman" w:cs="Times New Roman"/>
          <w:color w:val="FF0000"/>
          <w:sz w:val="36"/>
          <w:szCs w:val="36"/>
        </w:rPr>
      </w:pPr>
    </w:p>
    <w:p w14:paraId="7F5CD7A3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class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000000"/>
        </w:rPr>
        <w:t>Eisha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{</w:t>
      </w:r>
      <w:proofErr w:type="gramEnd"/>
    </w:p>
    <w:p w14:paraId="27C9960E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  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add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){</w:t>
      </w:r>
    </w:p>
    <w:p w14:paraId="7B8E6B14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console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log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000000"/>
        </w:rPr>
        <w:t>"This is Eisha"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21AECFDC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  }</w:t>
      </w:r>
    </w:p>
    <w:p w14:paraId="4A68EC7C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}</w:t>
      </w:r>
    </w:p>
    <w:p w14:paraId="3645286A" w14:textId="77777777" w:rsidR="00EA1485" w:rsidRDefault="00EA1485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</w:p>
    <w:p w14:paraId="162C3C68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class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{</w:t>
      </w:r>
      <w:proofErr w:type="gramEnd"/>
    </w:p>
    <w:p w14:paraId="3A1629B7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add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){</w:t>
      </w:r>
    </w:p>
    <w:p w14:paraId="7F4B1357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 xml:space="preserve">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console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log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40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+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000000"/>
        </w:rPr>
        <w:t>50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7E31E3D7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  }</w:t>
      </w:r>
    </w:p>
    <w:p w14:paraId="5AFEBD65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}</w:t>
      </w:r>
    </w:p>
    <w:p w14:paraId="79B4A321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let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obj1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new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000000"/>
        </w:rPr>
        <w:t>Eisha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21E32838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let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obj2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000000"/>
        </w:rPr>
        <w:t>=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000000"/>
        </w:rPr>
        <w:t>new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000000"/>
        </w:rPr>
        <w:t>Lakshmi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228AB04E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Consolas" w:eastAsia="Consolas" w:hAnsi="Consolas" w:cs="Consolas"/>
          <w:color w:val="FFFFFF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obj1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add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3D9A7082" w14:textId="77777777" w:rsidR="00EA1485" w:rsidRDefault="003021BF">
      <w:pPr>
        <w:shd w:val="clear" w:color="auto" w:fill="000000"/>
        <w:spacing w:line="285" w:lineRule="atLeast"/>
        <w:ind w:firstLine="105"/>
        <w:rPr>
          <w:rFonts w:ascii="Times New Roman" w:eastAsia="SimSun" w:hAnsi="Times New Roman" w:cs="Times New Roman"/>
          <w:color w:val="0000FF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000000"/>
        </w:rPr>
        <w:t>obj2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000000"/>
        </w:rPr>
        <w:t>add</w:t>
      </w:r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(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shd w:val="clear" w:color="auto" w:fill="000000"/>
        </w:rPr>
        <w:t>);</w:t>
      </w:r>
    </w:p>
    <w:p w14:paraId="68DB12B3" w14:textId="77777777" w:rsidR="00EA1485" w:rsidRDefault="003021BF">
      <w:pPr>
        <w:spacing w:line="360" w:lineRule="auto"/>
        <w:ind w:firstLine="180"/>
        <w:rPr>
          <w:rFonts w:ascii="Times New Roman" w:eastAsia="SimSun" w:hAnsi="Times New Roman" w:cs="Times New Roman"/>
          <w:color w:val="FF0000"/>
          <w:sz w:val="36"/>
          <w:szCs w:val="36"/>
        </w:rPr>
      </w:pPr>
      <w:r>
        <w:rPr>
          <w:rFonts w:ascii="Times New Roman" w:eastAsia="SimSun" w:hAnsi="Times New Roman" w:cs="Times New Roman"/>
          <w:color w:val="FF0000"/>
          <w:sz w:val="36"/>
          <w:szCs w:val="36"/>
        </w:rPr>
        <w:t>Encapsulation:</w:t>
      </w:r>
    </w:p>
    <w:p w14:paraId="0CBBCCBE" w14:textId="77777777" w:rsidR="000D0EA2" w:rsidRPr="000D0EA2" w:rsidRDefault="000D0EA2" w:rsidP="000D0EA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E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D0EA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1BAA56AA" w14:textId="77777777" w:rsidR="000D0EA2" w:rsidRPr="000D0EA2" w:rsidRDefault="000D0EA2" w:rsidP="000D0EA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0D0E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#marks</w:t>
      </w:r>
      <w:proofErr w:type="gramStart"/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 </w:t>
      </w:r>
      <w:r w:rsidRPr="000D0E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</w:t>
      </w:r>
      <w:proofErr w:type="gramEnd"/>
      <w:r w:rsidRPr="000D0E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 private field</w:t>
      </w:r>
    </w:p>
    <w:p w14:paraId="70CB6FBA" w14:textId="77777777" w:rsidR="000D0EA2" w:rsidRPr="000D0EA2" w:rsidRDefault="000D0EA2" w:rsidP="000D0EA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78A26B6" w14:textId="77777777" w:rsidR="000D0EA2" w:rsidRPr="000D0EA2" w:rsidRDefault="000D0EA2" w:rsidP="000D0EA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0D0E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D0E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D0E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marks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9FBDC93" w14:textId="77777777" w:rsidR="000D0EA2" w:rsidRPr="000D0EA2" w:rsidRDefault="000D0EA2" w:rsidP="000D0EA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D0E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D0E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0D0E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    </w:t>
      </w:r>
      <w:r w:rsidRPr="000D0E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public</w:t>
      </w:r>
    </w:p>
    <w:p w14:paraId="6E49BFAD" w14:textId="77777777" w:rsidR="000D0EA2" w:rsidRPr="000D0EA2" w:rsidRDefault="000D0EA2" w:rsidP="000D0EA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D0E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proofErr w:type="gramStart"/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D0E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#</w:t>
      </w:r>
      <w:proofErr w:type="gramEnd"/>
      <w:r w:rsidRPr="000D0E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marks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0D0E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marks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 </w:t>
      </w:r>
      <w:r w:rsidRPr="000D0E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private</w:t>
      </w:r>
    </w:p>
    <w:p w14:paraId="1E4B4C9B" w14:textId="77777777" w:rsidR="000D0EA2" w:rsidRPr="000D0EA2" w:rsidRDefault="000D0EA2" w:rsidP="000D0EA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49C69A6B" w14:textId="77777777" w:rsidR="000D0EA2" w:rsidRPr="000D0EA2" w:rsidRDefault="000D0EA2" w:rsidP="000D0EA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31ED8FB" w14:textId="77777777" w:rsidR="000D0EA2" w:rsidRPr="000D0EA2" w:rsidRDefault="000D0EA2" w:rsidP="000D0EA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0D0E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getMarks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176F46B" w14:textId="77777777" w:rsidR="000D0EA2" w:rsidRPr="000D0EA2" w:rsidRDefault="000D0EA2" w:rsidP="000D0EA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D0EA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D0E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D0E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#marks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B8B818A" w14:textId="77777777" w:rsidR="000D0EA2" w:rsidRPr="000D0EA2" w:rsidRDefault="000D0EA2" w:rsidP="000D0EA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71F56EB6" w14:textId="77777777" w:rsidR="000D0EA2" w:rsidRPr="000D0EA2" w:rsidRDefault="000D0EA2" w:rsidP="000D0EA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FA52550" w14:textId="77777777" w:rsidR="000D0EA2" w:rsidRPr="000D0EA2" w:rsidRDefault="000D0EA2" w:rsidP="000D0EA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2D956F2A" w14:textId="77777777" w:rsidR="000D0EA2" w:rsidRPr="000D0EA2" w:rsidRDefault="000D0EA2" w:rsidP="000D0EA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0D0E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setMarks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D0E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newMarks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8D676E6" w14:textId="77777777" w:rsidR="000D0EA2" w:rsidRPr="000D0EA2" w:rsidRDefault="000D0EA2" w:rsidP="000D0EA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D0EA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0D0E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newMarks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 </w:t>
      </w:r>
      <w:r w:rsidRPr="000D0EA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0D0E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newMarks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0D0EA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69C2AD3" w14:textId="77777777" w:rsidR="000D0EA2" w:rsidRPr="000D0EA2" w:rsidRDefault="000D0EA2" w:rsidP="000D0EA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</w:t>
      </w:r>
      <w:r w:rsidRPr="000D0E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proofErr w:type="gramStart"/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D0E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#</w:t>
      </w:r>
      <w:proofErr w:type="gramEnd"/>
      <w:r w:rsidRPr="000D0E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marks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0D0E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newMarks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023AF41" w14:textId="77777777" w:rsidR="000D0EA2" w:rsidRPr="000D0EA2" w:rsidRDefault="000D0EA2" w:rsidP="000D0EA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} </w:t>
      </w:r>
      <w:r w:rsidRPr="000D0EA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140718D9" w14:textId="77777777" w:rsidR="000D0EA2" w:rsidRPr="000D0EA2" w:rsidRDefault="000D0EA2" w:rsidP="000D0EA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0D0E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D0E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D0EA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marks!"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F50F434" w14:textId="77777777" w:rsidR="000D0EA2" w:rsidRPr="000D0EA2" w:rsidRDefault="000D0EA2" w:rsidP="000D0EA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0FB551A6" w14:textId="77777777" w:rsidR="000D0EA2" w:rsidRPr="000D0EA2" w:rsidRDefault="000D0EA2" w:rsidP="000D0EA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3A0A105E" w14:textId="77777777" w:rsidR="000D0EA2" w:rsidRPr="000D0EA2" w:rsidRDefault="000D0EA2" w:rsidP="000D0EA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F22AF6E" w14:textId="77777777" w:rsidR="000D0EA2" w:rsidRPr="000D0EA2" w:rsidRDefault="000D0EA2" w:rsidP="000D0EA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0B0DB29" w14:textId="77777777" w:rsidR="000D0EA2" w:rsidRPr="000D0EA2" w:rsidRDefault="000D0EA2" w:rsidP="000D0EA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0D0E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D0EA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s1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0D0E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D0EA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D0EA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D0EA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85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BD4A9AE" w14:textId="77777777" w:rsidR="000D0EA2" w:rsidRPr="000D0EA2" w:rsidRDefault="000D0EA2" w:rsidP="000D0EA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87E66BB" w14:textId="77777777" w:rsidR="000D0EA2" w:rsidRPr="000D0EA2" w:rsidRDefault="000D0EA2" w:rsidP="000D0EA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0D0E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D0E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D0EA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s1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D0E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      </w:t>
      </w:r>
    </w:p>
    <w:p w14:paraId="1437EAC7" w14:textId="77777777" w:rsidR="000D0EA2" w:rsidRPr="000D0EA2" w:rsidRDefault="000D0EA2" w:rsidP="000D0EA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0D0E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D0E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D0EA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s1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D0E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getMarks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()); </w:t>
      </w:r>
    </w:p>
    <w:p w14:paraId="40369BC6" w14:textId="77777777" w:rsidR="000D0EA2" w:rsidRPr="000D0EA2" w:rsidRDefault="000D0EA2" w:rsidP="000D0EA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A02DFB6" w14:textId="77777777" w:rsidR="000D0EA2" w:rsidRPr="000D0EA2" w:rsidRDefault="000D0EA2" w:rsidP="000D0EA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0D0EA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s1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D0E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setMarks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D0EA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95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            </w:t>
      </w:r>
    </w:p>
    <w:p w14:paraId="2B4D085C" w14:textId="77777777" w:rsidR="000D0EA2" w:rsidRPr="000D0EA2" w:rsidRDefault="000D0EA2" w:rsidP="000D0EA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0D0E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D0E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D0EA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s1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D0E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getMarks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()); </w:t>
      </w:r>
    </w:p>
    <w:p w14:paraId="45467096" w14:textId="77777777" w:rsidR="000D0EA2" w:rsidRPr="000D0EA2" w:rsidRDefault="000D0EA2" w:rsidP="000D0EA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A5A090D" w14:textId="77777777" w:rsidR="000D0EA2" w:rsidRPr="000D0EA2" w:rsidRDefault="000D0EA2" w:rsidP="000D0EA2">
      <w:pPr>
        <w:shd w:val="clear" w:color="auto" w:fill="1F1F1F"/>
        <w:spacing w:after="0" w:line="285" w:lineRule="atLeast"/>
        <w:ind w:firstLineChars="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0D0EA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s1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D0E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setMarks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D0EA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0D0E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  </w:t>
      </w:r>
    </w:p>
    <w:p w14:paraId="5C4CBA42" w14:textId="77777777" w:rsidR="00EA1485" w:rsidRDefault="00EA1485">
      <w:pPr>
        <w:spacing w:line="360" w:lineRule="auto"/>
        <w:ind w:firstLine="120"/>
        <w:rPr>
          <w:rFonts w:ascii="Times New Roman" w:eastAsia="SimSun" w:hAnsi="Times New Roman" w:cs="Times New Roman"/>
          <w:color w:val="0000FF"/>
          <w:sz w:val="24"/>
          <w:szCs w:val="24"/>
        </w:rPr>
      </w:pPr>
    </w:p>
    <w:p w14:paraId="069265B3" w14:textId="77777777" w:rsidR="00EA1485" w:rsidRDefault="003021BF">
      <w:pPr>
        <w:spacing w:line="360" w:lineRule="auto"/>
        <w:ind w:firstLine="180"/>
        <w:rPr>
          <w:rFonts w:ascii="Times New Roman" w:eastAsia="SimSun" w:hAnsi="Times New Roman" w:cs="Times New Roman"/>
          <w:color w:val="FF0000"/>
          <w:sz w:val="36"/>
          <w:szCs w:val="36"/>
        </w:rPr>
      </w:pPr>
      <w:r>
        <w:rPr>
          <w:rFonts w:ascii="Times New Roman" w:eastAsia="SimSun" w:hAnsi="Times New Roman" w:cs="Times New Roman"/>
          <w:color w:val="FF0000"/>
          <w:sz w:val="36"/>
          <w:szCs w:val="36"/>
        </w:rPr>
        <w:t>Abstraction:</w:t>
      </w:r>
    </w:p>
    <w:p w14:paraId="07FC93E0" w14:textId="77777777" w:rsidR="00AE0ADA" w:rsidRPr="00AE0ADA" w:rsidRDefault="00AE0ADA" w:rsidP="00AE0ADA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E0AD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E0AD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Animal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7FC19B5D" w14:textId="77777777" w:rsidR="00AE0ADA" w:rsidRPr="00AE0ADA" w:rsidRDefault="00AE0ADA" w:rsidP="00AE0ADA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E0A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eat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41723852" w14:textId="77777777" w:rsidR="00AE0ADA" w:rsidRPr="00AE0ADA" w:rsidRDefault="00AE0ADA" w:rsidP="00AE0ADA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E0A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E0A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writeln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E0AD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"This animal eats food."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5E76D3E" w14:textId="77777777" w:rsidR="00AE0ADA" w:rsidRPr="00AE0ADA" w:rsidRDefault="00AE0ADA" w:rsidP="00AE0ADA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2A56B9FE" w14:textId="77777777" w:rsidR="00AE0ADA" w:rsidRPr="00AE0ADA" w:rsidRDefault="00AE0ADA" w:rsidP="00AE0ADA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C2A1046" w14:textId="77777777" w:rsidR="00AE0ADA" w:rsidRPr="00AE0ADA" w:rsidRDefault="00AE0ADA" w:rsidP="00AE0ADA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AE0A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makeSound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4BF46D0" w14:textId="77777777" w:rsidR="00AE0ADA" w:rsidRPr="00AE0ADA" w:rsidRDefault="00AE0ADA" w:rsidP="00AE0ADA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  <w:proofErr w:type="gramStart"/>
      <w:r w:rsidRPr="00AE0A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E0A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writeln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E0AD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"This animal makes a sound."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90C7D4B" w14:textId="77777777" w:rsidR="00AE0ADA" w:rsidRPr="00AE0ADA" w:rsidRDefault="00AE0ADA" w:rsidP="00AE0ADA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7F2F7704" w14:textId="77777777" w:rsidR="00AE0ADA" w:rsidRPr="00AE0ADA" w:rsidRDefault="00AE0ADA" w:rsidP="00AE0ADA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AF5CD50" w14:textId="77777777" w:rsidR="00AE0ADA" w:rsidRPr="00AE0ADA" w:rsidRDefault="00AE0ADA" w:rsidP="00AE0ADA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2D24F74" w14:textId="77777777" w:rsidR="00AE0ADA" w:rsidRPr="00AE0ADA" w:rsidRDefault="00AE0ADA" w:rsidP="00AE0ADA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0AD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E0AD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Dog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E0AD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E0AD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Animal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793EE35D" w14:textId="77777777" w:rsidR="00AE0ADA" w:rsidRPr="00AE0ADA" w:rsidRDefault="00AE0ADA" w:rsidP="00AE0ADA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AE0A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makeSound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CA558E6" w14:textId="77777777" w:rsidR="00AE0ADA" w:rsidRPr="00AE0ADA" w:rsidRDefault="00AE0ADA" w:rsidP="00AE0ADA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E0A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E0A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writeln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E0AD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"Woof! Woof!"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E5061F8" w14:textId="77777777" w:rsidR="00AE0ADA" w:rsidRPr="00AE0ADA" w:rsidRDefault="00AE0ADA" w:rsidP="00AE0ADA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1CCB4F06" w14:textId="77777777" w:rsidR="00AE0ADA" w:rsidRPr="00AE0ADA" w:rsidRDefault="00AE0ADA" w:rsidP="00AE0ADA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3EA34A42" w14:textId="77777777" w:rsidR="00AE0ADA" w:rsidRPr="00AE0ADA" w:rsidRDefault="00AE0ADA" w:rsidP="00AE0ADA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9649ED8" w14:textId="77777777" w:rsidR="00AE0ADA" w:rsidRPr="00AE0ADA" w:rsidRDefault="00AE0ADA" w:rsidP="00AE0ADA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0AD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E0AD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Cat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E0AD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E0AD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Animal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42E8847" w14:textId="77777777" w:rsidR="00AE0ADA" w:rsidRPr="00AE0ADA" w:rsidRDefault="00AE0ADA" w:rsidP="00AE0ADA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AE0A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makeSound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482EF465" w14:textId="77777777" w:rsidR="00AE0ADA" w:rsidRPr="00AE0ADA" w:rsidRDefault="00AE0ADA" w:rsidP="00AE0ADA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E0A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E0A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writeln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E0AD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"Meow! Meow!"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C62900C" w14:textId="77777777" w:rsidR="00AE0ADA" w:rsidRPr="00AE0ADA" w:rsidRDefault="00AE0ADA" w:rsidP="00AE0ADA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7C3CEF87" w14:textId="77777777" w:rsidR="00AE0ADA" w:rsidRPr="00AE0ADA" w:rsidRDefault="00AE0ADA" w:rsidP="00AE0ADA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8BDFFB6" w14:textId="77777777" w:rsidR="00AE0ADA" w:rsidRPr="00AE0ADA" w:rsidRDefault="00AE0ADA" w:rsidP="00AE0ADA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C07B1B9" w14:textId="77777777" w:rsidR="00AE0ADA" w:rsidRPr="00AE0ADA" w:rsidRDefault="00AE0ADA" w:rsidP="00AE0ADA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E0AD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E0AD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dog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E0AD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E0AD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Dog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0E39E06D" w14:textId="77777777" w:rsidR="00AE0ADA" w:rsidRPr="00AE0ADA" w:rsidRDefault="00AE0ADA" w:rsidP="00AE0ADA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E0AD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E0AD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cat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E0AD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E0AD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Cat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5D635D62" w14:textId="77777777" w:rsidR="00AE0ADA" w:rsidRPr="00AE0ADA" w:rsidRDefault="00AE0ADA" w:rsidP="00AE0ADA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0263C0" w14:textId="77777777" w:rsidR="00AE0ADA" w:rsidRPr="00AE0ADA" w:rsidRDefault="00AE0ADA" w:rsidP="00AE0ADA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E0AD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dog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E0A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eat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      </w:t>
      </w:r>
    </w:p>
    <w:p w14:paraId="1EB98CDA" w14:textId="77777777" w:rsidR="00AE0ADA" w:rsidRPr="00AE0ADA" w:rsidRDefault="00AE0ADA" w:rsidP="00AE0ADA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E0AD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dog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E0A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makeSound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</w:p>
    <w:p w14:paraId="4F5D4157" w14:textId="77777777" w:rsidR="00AE0ADA" w:rsidRPr="00AE0ADA" w:rsidRDefault="00AE0ADA" w:rsidP="00AE0ADA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7A07EA5" w14:textId="77777777" w:rsidR="00AE0ADA" w:rsidRPr="00AE0ADA" w:rsidRDefault="00AE0ADA" w:rsidP="00AE0ADA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E0AD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cat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E0A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eat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      </w:t>
      </w:r>
    </w:p>
    <w:p w14:paraId="73276A30" w14:textId="77777777" w:rsidR="00AE0ADA" w:rsidRPr="00AE0ADA" w:rsidRDefault="00AE0ADA" w:rsidP="00AE0ADA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E0AD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cat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E0A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makeSound</w:t>
      </w:r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E0A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</w:p>
    <w:p w14:paraId="7E3591A2" w14:textId="77777777" w:rsidR="00AE0ADA" w:rsidRDefault="00AE0ADA" w:rsidP="00AE0ADA">
      <w:pPr>
        <w:spacing w:line="360" w:lineRule="auto"/>
        <w:ind w:firstLineChars="0" w:firstLine="0"/>
        <w:rPr>
          <w:rFonts w:ascii="Times New Roman" w:eastAsia="SimSun" w:hAnsi="Times New Roman" w:cs="Times New Roman"/>
          <w:color w:val="FF0000"/>
          <w:sz w:val="36"/>
          <w:szCs w:val="36"/>
        </w:rPr>
      </w:pPr>
    </w:p>
    <w:p w14:paraId="7D63A08B" w14:textId="77777777" w:rsidR="00EA1485" w:rsidRDefault="003021BF">
      <w:pPr>
        <w:spacing w:line="360" w:lineRule="auto"/>
        <w:ind w:firstLine="180"/>
        <w:rPr>
          <w:rFonts w:ascii="Times New Roman" w:eastAsia="SimSun" w:hAnsi="Times New Roman" w:cs="Times New Roman"/>
          <w:color w:val="FF0000"/>
          <w:sz w:val="36"/>
          <w:szCs w:val="36"/>
        </w:rPr>
      </w:pPr>
      <w:r>
        <w:rPr>
          <w:rFonts w:ascii="Times New Roman" w:eastAsia="SimSun" w:hAnsi="Times New Roman" w:cs="Times New Roman"/>
          <w:color w:val="FF0000"/>
          <w:sz w:val="36"/>
          <w:szCs w:val="36"/>
        </w:rPr>
        <w:t>Iterator:</w:t>
      </w:r>
    </w:p>
    <w:p w14:paraId="6DF8B5DD" w14:textId="77777777" w:rsidR="00BA4C86" w:rsidRPr="00BA4C86" w:rsidRDefault="00BA4C86" w:rsidP="00BA4C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A4C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A4C8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arr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  <w:r w:rsidRPr="00BA4C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BA4C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BA4C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7965CA48" w14:textId="77777777" w:rsidR="00BA4C86" w:rsidRPr="00BA4C86" w:rsidRDefault="00BA4C86" w:rsidP="00BA4C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A4C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A4C8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iterator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A4C8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arr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BA4C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A4C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iterator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]();</w:t>
      </w:r>
    </w:p>
    <w:p w14:paraId="510E14AE" w14:textId="77777777" w:rsidR="00BA4C86" w:rsidRPr="00BA4C86" w:rsidRDefault="00BA4C86" w:rsidP="00BA4C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43C400A" w14:textId="77777777" w:rsidR="00BA4C86" w:rsidRPr="00BA4C86" w:rsidRDefault="00BA4C86" w:rsidP="00BA4C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A4C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A4C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writeln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A4C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A4C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BA4C8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iterator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A4C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()))); </w:t>
      </w:r>
    </w:p>
    <w:p w14:paraId="36717788" w14:textId="77777777" w:rsidR="00BA4C86" w:rsidRPr="00BA4C86" w:rsidRDefault="00BA4C86" w:rsidP="00BA4C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A4C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A4C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writeln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A4C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A4C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BA4C8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iterator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A4C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()))); </w:t>
      </w:r>
    </w:p>
    <w:p w14:paraId="3A036337" w14:textId="77777777" w:rsidR="00BA4C86" w:rsidRPr="00BA4C86" w:rsidRDefault="00BA4C86" w:rsidP="00BA4C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A4C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A4C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writeln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A4C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A4C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BA4C8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iterator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A4C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()))); </w:t>
      </w:r>
    </w:p>
    <w:p w14:paraId="0675DC11" w14:textId="5E4BB6F8" w:rsidR="00EA1485" w:rsidRPr="00BA4C86" w:rsidRDefault="00BA4C86" w:rsidP="00BA4C86">
      <w:pPr>
        <w:shd w:val="clear" w:color="auto" w:fill="1F1F1F"/>
        <w:spacing w:after="0" w:line="285" w:lineRule="atLeast"/>
        <w:ind w:firstLineChars="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A4C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A4C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writeln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A4C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A4C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BA4C8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iterator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A4C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()))); </w:t>
      </w:r>
    </w:p>
    <w:p w14:paraId="72883102" w14:textId="77777777" w:rsidR="00EA1485" w:rsidRDefault="003021BF">
      <w:pPr>
        <w:spacing w:line="360" w:lineRule="auto"/>
        <w:ind w:firstLine="180"/>
        <w:rPr>
          <w:rFonts w:ascii="Times New Roman" w:eastAsia="SimSun" w:hAnsi="Times New Roman" w:cs="Times New Roman"/>
          <w:color w:val="FF0000"/>
          <w:sz w:val="36"/>
          <w:szCs w:val="36"/>
        </w:rPr>
      </w:pPr>
      <w:r>
        <w:rPr>
          <w:rFonts w:ascii="Times New Roman" w:eastAsia="SimSun" w:hAnsi="Times New Roman" w:cs="Times New Roman"/>
          <w:color w:val="FF0000"/>
          <w:sz w:val="36"/>
          <w:szCs w:val="36"/>
        </w:rPr>
        <w:t xml:space="preserve">JS Function Generator </w:t>
      </w:r>
    </w:p>
    <w:p w14:paraId="4E7EEC10" w14:textId="77777777" w:rsidR="00BA4C86" w:rsidRPr="00BA4C86" w:rsidRDefault="00BA4C86" w:rsidP="00BA4C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A4C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BA4C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A4C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numberGen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 {</w:t>
      </w:r>
    </w:p>
    <w:p w14:paraId="7632F9B3" w14:textId="77777777" w:rsidR="00BA4C86" w:rsidRPr="00BA4C86" w:rsidRDefault="00BA4C86" w:rsidP="00BA4C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BA4C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yield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A4C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CA24AB4" w14:textId="77777777" w:rsidR="00BA4C86" w:rsidRPr="00BA4C86" w:rsidRDefault="00BA4C86" w:rsidP="00BA4C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BA4C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yield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A4C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918ACD7" w14:textId="77777777" w:rsidR="00BA4C86" w:rsidRPr="00BA4C86" w:rsidRDefault="00BA4C86" w:rsidP="00BA4C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BA4C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yield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A4C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2AB7897" w14:textId="77777777" w:rsidR="00BA4C86" w:rsidRPr="00BA4C86" w:rsidRDefault="00BA4C86" w:rsidP="00BA4C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73E1371" w14:textId="77777777" w:rsidR="00BA4C86" w:rsidRPr="00BA4C86" w:rsidRDefault="00BA4C86" w:rsidP="00BA4C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37CC70B" w14:textId="77777777" w:rsidR="00BA4C86" w:rsidRPr="00BA4C86" w:rsidRDefault="00BA4C86" w:rsidP="00BA4C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A4C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A4C8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gen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A4C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numberGen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74ECC789" w14:textId="77777777" w:rsidR="00BA4C86" w:rsidRPr="00BA4C86" w:rsidRDefault="00BA4C86" w:rsidP="00BA4C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AAFCB1B" w14:textId="77777777" w:rsidR="00BA4C86" w:rsidRPr="00BA4C86" w:rsidRDefault="00BA4C86" w:rsidP="00BA4C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A4C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A4C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writeln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A4C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A4C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A4C8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gen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A4C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())); </w:t>
      </w:r>
    </w:p>
    <w:p w14:paraId="050F99DD" w14:textId="77777777" w:rsidR="00BA4C86" w:rsidRPr="00BA4C86" w:rsidRDefault="00BA4C86" w:rsidP="00BA4C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A4C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A4C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writeln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A4C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A4C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A4C8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gen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A4C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())); </w:t>
      </w:r>
    </w:p>
    <w:p w14:paraId="428E589A" w14:textId="77777777" w:rsidR="00BA4C86" w:rsidRPr="00BA4C86" w:rsidRDefault="00BA4C86" w:rsidP="00BA4C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A4C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A4C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writeln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A4C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A4C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A4C8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gen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A4C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())); </w:t>
      </w:r>
    </w:p>
    <w:p w14:paraId="7FC0D5B8" w14:textId="318F4FBF" w:rsidR="00EA1485" w:rsidRPr="00BA4C86" w:rsidRDefault="00BA4C86" w:rsidP="00BA4C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A4C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A4C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writeln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A4C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A4C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A4C8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gen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A4C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</w:t>
      </w:r>
      <w:r w:rsidRPr="00BA4C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())); </w:t>
      </w:r>
    </w:p>
    <w:p w14:paraId="133DF998" w14:textId="77777777" w:rsidR="00EA1485" w:rsidRDefault="00EA1485" w:rsidP="00BA4C86">
      <w:pPr>
        <w:spacing w:line="360" w:lineRule="auto"/>
        <w:ind w:firstLineChars="0" w:firstLine="0"/>
        <w:rPr>
          <w:rFonts w:ascii="Times New Roman" w:eastAsia="SimSun" w:hAnsi="Times New Roman" w:cs="Times New Roman"/>
          <w:color w:val="0000FF"/>
          <w:sz w:val="24"/>
          <w:szCs w:val="24"/>
        </w:rPr>
      </w:pPr>
    </w:p>
    <w:p w14:paraId="4B9CE7D4" w14:textId="77777777" w:rsidR="00EA1485" w:rsidRDefault="003021BF">
      <w:pPr>
        <w:spacing w:line="360" w:lineRule="auto"/>
        <w:ind w:firstLine="180"/>
        <w:rPr>
          <w:rFonts w:ascii="Times New Roman" w:eastAsia="SimSun" w:hAnsi="Times New Roman" w:cs="Times New Roman"/>
          <w:color w:val="FF0000"/>
          <w:sz w:val="36"/>
          <w:szCs w:val="36"/>
        </w:rPr>
      </w:pPr>
      <w:r>
        <w:rPr>
          <w:rFonts w:ascii="Times New Roman" w:eastAsia="SimSun" w:hAnsi="Times New Roman" w:cs="Times New Roman"/>
          <w:color w:val="FF0000"/>
          <w:sz w:val="36"/>
          <w:szCs w:val="36"/>
        </w:rPr>
        <w:t>JavaScript Exception Handling</w:t>
      </w:r>
    </w:p>
    <w:p w14:paraId="5D767EEA" w14:textId="77777777" w:rsidR="00EA1485" w:rsidRDefault="003021BF">
      <w:pPr>
        <w:spacing w:line="360" w:lineRule="auto"/>
        <w:ind w:firstLine="180"/>
        <w:rPr>
          <w:rFonts w:ascii="Times New Roman" w:eastAsia="SimSun" w:hAnsi="Times New Roman" w:cs="Times New Roman"/>
          <w:color w:val="FF0000"/>
          <w:sz w:val="36"/>
          <w:szCs w:val="36"/>
        </w:rPr>
      </w:pPr>
      <w:r>
        <w:rPr>
          <w:rFonts w:ascii="Times New Roman" w:eastAsia="SimSun" w:hAnsi="Times New Roman" w:cs="Times New Roman"/>
          <w:color w:val="FF0000"/>
          <w:sz w:val="36"/>
          <w:szCs w:val="36"/>
        </w:rPr>
        <w:t>Try</w:t>
      </w:r>
      <w:proofErr w:type="gramStart"/>
      <w:r>
        <w:rPr>
          <w:rFonts w:ascii="Times New Roman" w:eastAsia="SimSun" w:hAnsi="Times New Roman" w:cs="Times New Roman"/>
          <w:color w:val="FF0000"/>
          <w:sz w:val="36"/>
          <w:szCs w:val="36"/>
        </w:rPr>
        <w:t>:check</w:t>
      </w:r>
      <w:proofErr w:type="gramEnd"/>
      <w:r>
        <w:rPr>
          <w:rFonts w:ascii="Times New Roman" w:eastAsia="SimSun" w:hAnsi="Times New Roman" w:cs="Times New Roman"/>
          <w:color w:val="FF0000"/>
          <w:sz w:val="36"/>
          <w:szCs w:val="36"/>
        </w:rPr>
        <w:t xml:space="preserve"> the code</w:t>
      </w:r>
    </w:p>
    <w:p w14:paraId="1D038674" w14:textId="7A248D05" w:rsidR="00EA1485" w:rsidRDefault="003021BF" w:rsidP="00765902">
      <w:pPr>
        <w:spacing w:line="360" w:lineRule="auto"/>
        <w:ind w:firstLine="180"/>
        <w:rPr>
          <w:rFonts w:ascii="Times New Roman" w:eastAsia="SimSun" w:hAnsi="Times New Roman" w:cs="Times New Roman"/>
          <w:color w:val="0000FF"/>
          <w:sz w:val="24"/>
          <w:szCs w:val="24"/>
        </w:rPr>
      </w:pPr>
      <w:proofErr w:type="gramStart"/>
      <w:r>
        <w:rPr>
          <w:rFonts w:ascii="Times New Roman" w:eastAsia="SimSun" w:hAnsi="Times New Roman" w:cs="Times New Roman"/>
          <w:color w:val="FF0000"/>
          <w:sz w:val="36"/>
          <w:szCs w:val="36"/>
        </w:rPr>
        <w:t>Catch :handle</w:t>
      </w:r>
      <w:proofErr w:type="gramEnd"/>
      <w:r>
        <w:rPr>
          <w:rFonts w:ascii="Times New Roman" w:eastAsia="SimSun" w:hAnsi="Times New Roman" w:cs="Times New Roman"/>
          <w:color w:val="FF0000"/>
          <w:sz w:val="36"/>
          <w:szCs w:val="36"/>
        </w:rPr>
        <w:t xml:space="preserve"> an error</w:t>
      </w:r>
    </w:p>
    <w:p w14:paraId="60E39141" w14:textId="77777777" w:rsidR="00765902" w:rsidRPr="00765902" w:rsidRDefault="00765902" w:rsidP="0076590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590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15485936" w14:textId="77777777" w:rsidR="00765902" w:rsidRPr="00765902" w:rsidRDefault="00765902" w:rsidP="0076590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659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659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59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</w:p>
    <w:p w14:paraId="139323FE" w14:textId="77777777" w:rsidR="00765902" w:rsidRPr="00765902" w:rsidRDefault="00765902" w:rsidP="0076590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7659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659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659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7659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</w:p>
    <w:p w14:paraId="0ED883AB" w14:textId="77777777" w:rsidR="00765902" w:rsidRPr="00765902" w:rsidRDefault="00765902" w:rsidP="0076590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659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6590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659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33FFA09" w14:textId="77777777" w:rsidR="00765902" w:rsidRPr="00765902" w:rsidRDefault="00765902" w:rsidP="0076590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} </w:t>
      </w:r>
      <w:r w:rsidRPr="0076590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7659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867E69C" w14:textId="77777777" w:rsidR="00765902" w:rsidRPr="00765902" w:rsidRDefault="00765902" w:rsidP="0076590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7659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6590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659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"Something went wrong:"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659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659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506E97A" w14:textId="77777777" w:rsidR="00765902" w:rsidRPr="00765902" w:rsidRDefault="00765902" w:rsidP="00765902">
      <w:pPr>
        <w:shd w:val="clear" w:color="auto" w:fill="1F1F1F"/>
        <w:spacing w:after="0" w:line="285" w:lineRule="atLeast"/>
        <w:ind w:firstLineChars="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0E4CB2AB" w14:textId="77777777" w:rsidR="00765902" w:rsidRDefault="00765902" w:rsidP="00765902">
      <w:pPr>
        <w:spacing w:line="360" w:lineRule="auto"/>
        <w:ind w:firstLine="120"/>
        <w:rPr>
          <w:rFonts w:ascii="Times New Roman" w:eastAsia="SimSun" w:hAnsi="Times New Roman" w:cs="Times New Roman"/>
          <w:color w:val="0000FF"/>
          <w:sz w:val="24"/>
          <w:szCs w:val="24"/>
        </w:rPr>
      </w:pPr>
    </w:p>
    <w:p w14:paraId="321F00B8" w14:textId="67E24085" w:rsidR="00765902" w:rsidRDefault="00765902" w:rsidP="00765902">
      <w:pPr>
        <w:spacing w:line="360" w:lineRule="auto"/>
        <w:rPr>
          <w:rFonts w:ascii="Times New Roman" w:eastAsia="SimSun" w:hAnsi="Times New Roman" w:cs="Times New Roman"/>
          <w:color w:val="EE0000"/>
          <w:sz w:val="40"/>
          <w:szCs w:val="40"/>
        </w:rPr>
      </w:pPr>
      <w:r w:rsidRPr="00765902">
        <w:rPr>
          <w:rFonts w:ascii="Times New Roman" w:eastAsia="SimSun" w:hAnsi="Times New Roman" w:cs="Times New Roman"/>
          <w:color w:val="EE0000"/>
          <w:sz w:val="40"/>
          <w:szCs w:val="40"/>
        </w:rPr>
        <w:t>Finally</w:t>
      </w:r>
    </w:p>
    <w:p w14:paraId="662FA0CB" w14:textId="77777777" w:rsidR="00765902" w:rsidRPr="00765902" w:rsidRDefault="00765902" w:rsidP="0076590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590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C386968" w14:textId="77777777" w:rsidR="00765902" w:rsidRPr="00765902" w:rsidRDefault="00765902" w:rsidP="0076590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659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proofErr w:type="gramEnd"/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659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59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659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59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2B309692" w14:textId="77777777" w:rsidR="00765902" w:rsidRPr="00765902" w:rsidRDefault="00765902" w:rsidP="0076590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7659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659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659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/ </w:t>
      </w:r>
      <w:r w:rsidRPr="007659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20D2613" w14:textId="77777777" w:rsidR="00765902" w:rsidRPr="00765902" w:rsidRDefault="00765902" w:rsidP="0076590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7659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6590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659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D7A61DF" w14:textId="77777777" w:rsidR="00765902" w:rsidRPr="00765902" w:rsidRDefault="00765902" w:rsidP="0076590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} </w:t>
      </w:r>
      <w:r w:rsidRPr="0076590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7659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B097FFA" w14:textId="77777777" w:rsidR="00765902" w:rsidRPr="00765902" w:rsidRDefault="00765902" w:rsidP="0076590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7659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6590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659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659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67F941A" w14:textId="77777777" w:rsidR="00765902" w:rsidRPr="00765902" w:rsidRDefault="00765902" w:rsidP="0076590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} </w:t>
      </w:r>
      <w:r w:rsidRPr="0076590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7619411" w14:textId="77777777" w:rsidR="00765902" w:rsidRDefault="00765902" w:rsidP="00765902">
      <w:pPr>
        <w:shd w:val="clear" w:color="auto" w:fill="1F1F1F"/>
        <w:spacing w:after="0" w:line="285" w:lineRule="atLeast"/>
        <w:ind w:firstLineChars="0" w:firstLine="105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7659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6590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659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"Hello"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206D328" w14:textId="0ADFA716" w:rsidR="00765902" w:rsidRPr="00765902" w:rsidRDefault="00765902" w:rsidP="00765902">
      <w:pPr>
        <w:shd w:val="clear" w:color="auto" w:fill="1F1F1F"/>
        <w:spacing w:after="0" w:line="285" w:lineRule="atLeast"/>
        <w:ind w:firstLineChars="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0AC663F" w14:textId="77777777" w:rsidR="00765902" w:rsidRDefault="00765902" w:rsidP="00765902">
      <w:pPr>
        <w:spacing w:line="360" w:lineRule="auto"/>
        <w:rPr>
          <w:rFonts w:ascii="Times New Roman" w:eastAsia="SimSun" w:hAnsi="Times New Roman" w:cs="Times New Roman"/>
          <w:color w:val="EE0000"/>
          <w:sz w:val="40"/>
          <w:szCs w:val="40"/>
        </w:rPr>
      </w:pPr>
    </w:p>
    <w:p w14:paraId="3CE11369" w14:textId="0A3F1D69" w:rsidR="00765902" w:rsidRPr="00765902" w:rsidRDefault="00765902" w:rsidP="00765902">
      <w:pPr>
        <w:spacing w:line="360" w:lineRule="auto"/>
        <w:rPr>
          <w:rFonts w:ascii="Times New Roman" w:eastAsia="SimSun" w:hAnsi="Times New Roman" w:cs="Times New Roman"/>
          <w:color w:val="EE0000"/>
          <w:sz w:val="40"/>
          <w:szCs w:val="40"/>
        </w:rPr>
      </w:pPr>
      <w:r>
        <w:rPr>
          <w:rFonts w:ascii="Times New Roman" w:eastAsia="SimSun" w:hAnsi="Times New Roman" w:cs="Times New Roman"/>
          <w:color w:val="EE0000"/>
          <w:sz w:val="40"/>
          <w:szCs w:val="40"/>
        </w:rPr>
        <w:t>throw</w:t>
      </w:r>
    </w:p>
    <w:p w14:paraId="6773B1D6" w14:textId="77777777" w:rsidR="00765902" w:rsidRPr="00765902" w:rsidRDefault="00765902" w:rsidP="0076590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590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5C7A3B34" w14:textId="77777777" w:rsidR="00765902" w:rsidRPr="00765902" w:rsidRDefault="00765902" w:rsidP="0076590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659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proofErr w:type="gramEnd"/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659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59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659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59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</w:p>
    <w:p w14:paraId="583E1946" w14:textId="77777777" w:rsidR="00765902" w:rsidRPr="00765902" w:rsidRDefault="00765902" w:rsidP="0076590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590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659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659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15C7509" w14:textId="77777777" w:rsidR="00765902" w:rsidRPr="00765902" w:rsidRDefault="00765902" w:rsidP="0076590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302B59C" w14:textId="77777777" w:rsidR="00765902" w:rsidRPr="00765902" w:rsidRDefault="00765902" w:rsidP="0076590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6590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proofErr w:type="gramEnd"/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659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6590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Error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659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"Division by zero is not allowed!"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9FDE543" w14:textId="77777777" w:rsidR="00765902" w:rsidRPr="00765902" w:rsidRDefault="00765902" w:rsidP="0076590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C50E8AB" w14:textId="77777777" w:rsidR="00765902" w:rsidRPr="00765902" w:rsidRDefault="00765902" w:rsidP="0076590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659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6590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659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7659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6FAE433" w14:textId="77777777" w:rsidR="00765902" w:rsidRPr="00765902" w:rsidRDefault="00765902" w:rsidP="0076590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121170F1" w14:textId="77777777" w:rsidR="00765902" w:rsidRPr="00765902" w:rsidRDefault="00765902" w:rsidP="0076590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} </w:t>
      </w:r>
      <w:r w:rsidRPr="0076590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7659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42267D21" w14:textId="77777777" w:rsidR="00765902" w:rsidRPr="00765902" w:rsidRDefault="00765902" w:rsidP="00765902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7659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6590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659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"Caught an error:"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659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659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99B41F0" w14:textId="77777777" w:rsidR="00765902" w:rsidRPr="00765902" w:rsidRDefault="00765902" w:rsidP="00765902">
      <w:pPr>
        <w:shd w:val="clear" w:color="auto" w:fill="1F1F1F"/>
        <w:spacing w:after="0" w:line="285" w:lineRule="atLeast"/>
        <w:ind w:firstLineChars="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59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B49DB12" w14:textId="77777777" w:rsidR="00EA1485" w:rsidRDefault="00EA1485">
      <w:pPr>
        <w:ind w:firstLine="201"/>
        <w:rPr>
          <w:rFonts w:cstheme="minorHAnsi"/>
          <w:b/>
          <w:color w:val="FF0000"/>
          <w:sz w:val="40"/>
          <w:szCs w:val="28"/>
        </w:rPr>
      </w:pPr>
    </w:p>
    <w:p w14:paraId="4B660D97" w14:textId="77777777" w:rsidR="00EA1485" w:rsidRDefault="003021BF">
      <w:pPr>
        <w:ind w:firstLine="201"/>
        <w:rPr>
          <w:rFonts w:cstheme="minorHAnsi"/>
          <w:b/>
          <w:color w:val="FF0000"/>
          <w:sz w:val="28"/>
          <w:szCs w:val="28"/>
        </w:rPr>
      </w:pPr>
      <w:r>
        <w:rPr>
          <w:rFonts w:cstheme="minorHAnsi"/>
          <w:b/>
          <w:color w:val="FF0000"/>
          <w:sz w:val="40"/>
          <w:szCs w:val="28"/>
        </w:rPr>
        <w:t>addEventListener</w:t>
      </w:r>
    </w:p>
    <w:p w14:paraId="252441B5" w14:textId="77777777" w:rsidR="00EA1485" w:rsidRDefault="003021BF">
      <w:pPr>
        <w:ind w:firstLine="161"/>
        <w:rPr>
          <w:rFonts w:cstheme="minorHAnsi"/>
          <w:b/>
          <w:color w:val="7030A0"/>
          <w:sz w:val="32"/>
          <w:szCs w:val="32"/>
        </w:rPr>
      </w:pPr>
      <w:r>
        <w:rPr>
          <w:rFonts w:cstheme="minorHAnsi"/>
          <w:b/>
          <w:color w:val="7030A0"/>
          <w:sz w:val="32"/>
          <w:szCs w:val="32"/>
        </w:rPr>
        <w:t>Syntax:</w:t>
      </w:r>
    </w:p>
    <w:p w14:paraId="7AF98D26" w14:textId="77777777" w:rsidR="00EA1485" w:rsidRDefault="003021BF">
      <w:pPr>
        <w:ind w:left="720" w:firstLine="120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element.addEventListner(</w:t>
      </w:r>
      <w:proofErr w:type="gramEnd"/>
      <w:r>
        <w:rPr>
          <w:rFonts w:cstheme="minorHAnsi"/>
          <w:sz w:val="24"/>
          <w:szCs w:val="24"/>
        </w:rPr>
        <w:t>“event”,functioncall,Usecapture);</w:t>
      </w:r>
    </w:p>
    <w:p w14:paraId="52A8E72F" w14:textId="77777777" w:rsidR="00EA1485" w:rsidRDefault="003021BF">
      <w:pPr>
        <w:pStyle w:val="ListParagraph"/>
        <w:ind w:leftChars="50" w:left="110" w:firstLineChars="0" w:firstLine="0"/>
        <w:rPr>
          <w:rFonts w:cstheme="minorHAnsi"/>
          <w:b/>
          <w:color w:val="7030A0"/>
          <w:sz w:val="24"/>
          <w:szCs w:val="24"/>
        </w:rPr>
      </w:pPr>
      <w:r>
        <w:rPr>
          <w:rFonts w:cstheme="minorHAnsi"/>
          <w:b/>
          <w:color w:val="7030A0"/>
          <w:sz w:val="24"/>
          <w:szCs w:val="24"/>
          <w:lang w:val="en-US"/>
        </w:rPr>
        <w:t>1.</w:t>
      </w:r>
      <w:r>
        <w:rPr>
          <w:rFonts w:cstheme="minorHAnsi"/>
          <w:b/>
          <w:color w:val="7030A0"/>
          <w:sz w:val="24"/>
          <w:szCs w:val="24"/>
        </w:rPr>
        <w:t>add event handlers to an element</w:t>
      </w:r>
    </w:p>
    <w:p w14:paraId="34B9E3FF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6C7305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85684D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FF1183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UTF-8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4FA9A1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viewport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width=device-width, initial-scale=1.0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2B5391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319F7E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C078FF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EE8867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Click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F3D958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E5DD9C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click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14:paraId="50737EF1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()</w:t>
      </w:r>
      <w:proofErr w:type="gramEnd"/>
    </w:p>
    <w:p w14:paraId="79D9B226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14:paraId="2F944A66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hello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14:paraId="66F708CA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14:paraId="2E191024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8CF7FE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12869E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cstheme="minorHAnsi"/>
          <w:b/>
          <w:color w:val="7030A0"/>
          <w:sz w:val="24"/>
          <w:szCs w:val="24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C32FD7" w14:textId="77777777" w:rsidR="00EA1485" w:rsidRDefault="003021BF">
      <w:pPr>
        <w:pStyle w:val="ListParagraph"/>
        <w:ind w:leftChars="50" w:left="110" w:firstLineChars="0" w:firstLine="0"/>
        <w:rPr>
          <w:rFonts w:cstheme="minorHAnsi"/>
          <w:b/>
          <w:color w:val="7030A0"/>
          <w:sz w:val="24"/>
          <w:szCs w:val="24"/>
        </w:rPr>
      </w:pPr>
      <w:r>
        <w:rPr>
          <w:rFonts w:cstheme="minorHAnsi"/>
          <w:b/>
          <w:color w:val="7030A0"/>
          <w:sz w:val="24"/>
          <w:szCs w:val="24"/>
          <w:lang w:val="en-US"/>
        </w:rPr>
        <w:t>2.</w:t>
      </w:r>
      <w:r>
        <w:rPr>
          <w:rFonts w:cstheme="minorHAnsi"/>
          <w:b/>
          <w:color w:val="7030A0"/>
          <w:sz w:val="24"/>
          <w:szCs w:val="24"/>
        </w:rPr>
        <w:t>add many event handlers to same element</w:t>
      </w:r>
    </w:p>
    <w:p w14:paraId="450F4025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1C9ACA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6B1EEF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8E91DC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UTF-8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7E995C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viewport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width=device-width, initial-scale=1.0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CE429B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DDE22A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3A4564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84E8E3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Click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E74B52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415031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click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14:paraId="71AE6BF9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click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14:paraId="4B71192E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()</w:t>
      </w:r>
      <w:proofErr w:type="gramEnd"/>
    </w:p>
    <w:p w14:paraId="4CDFDEF0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14:paraId="4378863D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hello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14:paraId="01C29EF7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14:paraId="2259242D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()</w:t>
      </w:r>
      <w:proofErr w:type="gramEnd"/>
    </w:p>
    <w:p w14:paraId="50CD9FE6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14:paraId="7B7C2B52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hi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14:paraId="6596D0CA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14:paraId="65D4B3B7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FF679F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370712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cstheme="minorHAnsi"/>
          <w:b/>
          <w:color w:val="7030A0"/>
          <w:sz w:val="24"/>
          <w:szCs w:val="24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A6C739" w14:textId="52D66D4B" w:rsidR="00EA1485" w:rsidRDefault="00164A55">
      <w:pPr>
        <w:pStyle w:val="ListParagraph"/>
        <w:ind w:left="0" w:firstLineChars="0" w:firstLine="0"/>
        <w:rPr>
          <w:rFonts w:cstheme="minorHAnsi"/>
          <w:b/>
          <w:color w:val="7030A0"/>
          <w:sz w:val="24"/>
          <w:szCs w:val="24"/>
        </w:rPr>
      </w:pPr>
      <w:r>
        <w:rPr>
          <w:rFonts w:cstheme="minorHAnsi"/>
          <w:b/>
          <w:color w:val="7030A0"/>
          <w:sz w:val="24"/>
          <w:szCs w:val="24"/>
          <w:lang w:val="en-US"/>
        </w:rPr>
        <w:t>3.</w:t>
      </w:r>
      <w:r>
        <w:rPr>
          <w:rFonts w:cstheme="minorHAnsi"/>
          <w:b/>
          <w:color w:val="7030A0"/>
          <w:sz w:val="24"/>
          <w:szCs w:val="24"/>
        </w:rPr>
        <w:t>passing parameters</w:t>
      </w:r>
    </w:p>
    <w:p w14:paraId="233595B3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BCAC26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250985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EAF361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UTF-8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87B5B1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viewport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width=device-width, initial-scale=1.0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521EE5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77F7A2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63BD6B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669B39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lastRenderedPageBreak/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Click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5D9C05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373C24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0B0020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14:paraId="0910BDAB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14:paraId="62490E21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click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14:paraId="27AFECFE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()</w:t>
      </w:r>
      <w:proofErr w:type="gramEnd"/>
    </w:p>
    <w:p w14:paraId="2323A06C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14:paraId="28CE020A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14:paraId="0230F2F5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14:paraId="2AE552C2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w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x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3AA4A755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14:paraId="59B443F7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w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</w:t>
      </w:r>
      <w:r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x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14:paraId="73A03DA2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14:paraId="6569670F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A3AA5B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CB1ADB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cstheme="minorHAnsi"/>
          <w:b/>
          <w:color w:val="7030A0"/>
          <w:sz w:val="24"/>
          <w:szCs w:val="24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D22D6F" w14:textId="77777777" w:rsidR="00EA1485" w:rsidRDefault="003021BF">
      <w:pPr>
        <w:ind w:firstLine="161"/>
        <w:jc w:val="center"/>
        <w:rPr>
          <w:rFonts w:cstheme="minorHAnsi"/>
          <w:b/>
          <w:color w:val="FF0000"/>
          <w:sz w:val="32"/>
          <w:szCs w:val="24"/>
        </w:rPr>
      </w:pPr>
      <w:proofErr w:type="gramStart"/>
      <w:r>
        <w:rPr>
          <w:rFonts w:cstheme="minorHAnsi"/>
          <w:b/>
          <w:color w:val="FF0000"/>
          <w:sz w:val="32"/>
          <w:szCs w:val="24"/>
        </w:rPr>
        <w:t>BOM(</w:t>
      </w:r>
      <w:proofErr w:type="gramEnd"/>
      <w:r>
        <w:rPr>
          <w:rFonts w:cstheme="minorHAnsi"/>
          <w:b/>
          <w:color w:val="FF0000"/>
          <w:sz w:val="32"/>
          <w:szCs w:val="24"/>
        </w:rPr>
        <w:t>Browser Object Model)</w:t>
      </w:r>
    </w:p>
    <w:p w14:paraId="1825C821" w14:textId="77777777" w:rsidR="00EA1485" w:rsidRDefault="003021BF">
      <w:pPr>
        <w:pStyle w:val="ListParagraph"/>
        <w:numPr>
          <w:ilvl w:val="0"/>
          <w:numId w:val="10"/>
        </w:numPr>
        <w:ind w:firstLine="1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It is used to interact with the browser.</w:t>
      </w:r>
    </w:p>
    <w:p w14:paraId="7C7B546E" w14:textId="77777777" w:rsidR="00EA1485" w:rsidRDefault="003021BF">
      <w:pPr>
        <w:pStyle w:val="ListParagraph"/>
        <w:numPr>
          <w:ilvl w:val="0"/>
          <w:numId w:val="10"/>
        </w:numPr>
        <w:ind w:firstLine="1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Window</w:t>
      </w:r>
    </w:p>
    <w:p w14:paraId="2262F3E1" w14:textId="77777777" w:rsidR="00EA1485" w:rsidRDefault="003021BF">
      <w:pPr>
        <w:pStyle w:val="ListParagraph"/>
        <w:numPr>
          <w:ilvl w:val="1"/>
          <w:numId w:val="11"/>
        </w:numPr>
        <w:ind w:firstLine="1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document</w:t>
      </w:r>
    </w:p>
    <w:p w14:paraId="4932B237" w14:textId="77777777" w:rsidR="00EA1485" w:rsidRDefault="003021BF">
      <w:pPr>
        <w:pStyle w:val="ListParagraph"/>
        <w:numPr>
          <w:ilvl w:val="1"/>
          <w:numId w:val="11"/>
        </w:numPr>
        <w:ind w:firstLine="1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history</w:t>
      </w:r>
    </w:p>
    <w:p w14:paraId="38EBB9A7" w14:textId="77777777" w:rsidR="00EA1485" w:rsidRDefault="003021BF">
      <w:pPr>
        <w:pStyle w:val="ListParagraph"/>
        <w:numPr>
          <w:ilvl w:val="1"/>
          <w:numId w:val="11"/>
        </w:numPr>
        <w:ind w:firstLine="1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screen</w:t>
      </w:r>
    </w:p>
    <w:p w14:paraId="463E150F" w14:textId="77777777" w:rsidR="00EA1485" w:rsidRDefault="003021BF">
      <w:pPr>
        <w:pStyle w:val="ListParagraph"/>
        <w:numPr>
          <w:ilvl w:val="1"/>
          <w:numId w:val="11"/>
        </w:numPr>
        <w:ind w:firstLine="1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navigator</w:t>
      </w:r>
    </w:p>
    <w:p w14:paraId="56BAAEAC" w14:textId="77777777" w:rsidR="00EA1485" w:rsidRDefault="003021BF">
      <w:pPr>
        <w:pStyle w:val="ListParagraph"/>
        <w:numPr>
          <w:ilvl w:val="1"/>
          <w:numId w:val="11"/>
        </w:numPr>
        <w:ind w:firstLine="1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location</w:t>
      </w:r>
    </w:p>
    <w:p w14:paraId="52CBEE99" w14:textId="77777777" w:rsidR="00EA1485" w:rsidRDefault="003021BF">
      <w:pPr>
        <w:ind w:firstLine="141"/>
        <w:rPr>
          <w:rFonts w:cstheme="minorHAnsi"/>
          <w:b/>
          <w:color w:val="FF0000"/>
          <w:sz w:val="28"/>
          <w:szCs w:val="28"/>
        </w:rPr>
      </w:pPr>
      <w:r>
        <w:rPr>
          <w:rFonts w:cstheme="minorHAnsi"/>
          <w:b/>
          <w:color w:val="FF0000"/>
          <w:sz w:val="28"/>
          <w:szCs w:val="28"/>
        </w:rPr>
        <w:t>Window Object:</w:t>
      </w:r>
    </w:p>
    <w:p w14:paraId="748D55EB" w14:textId="77777777" w:rsidR="00EA1485" w:rsidRDefault="003021BF">
      <w:pPr>
        <w:pStyle w:val="ListParagraph"/>
        <w:numPr>
          <w:ilvl w:val="0"/>
          <w:numId w:val="12"/>
        </w:numPr>
        <w:ind w:firstLine="1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It represents a window in browser.</w:t>
      </w:r>
    </w:p>
    <w:p w14:paraId="6D261F9D" w14:textId="77777777" w:rsidR="00EA1485" w:rsidRDefault="003021BF">
      <w:pPr>
        <w:pStyle w:val="ListParagraph"/>
        <w:numPr>
          <w:ilvl w:val="0"/>
          <w:numId w:val="12"/>
        </w:numPr>
        <w:ind w:firstLine="1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An object of window is created automatically by the browser.</w:t>
      </w:r>
    </w:p>
    <w:p w14:paraId="6A97C4FD" w14:textId="77777777" w:rsidR="00EA1485" w:rsidRDefault="003021BF">
      <w:pPr>
        <w:pStyle w:val="ListParagraph"/>
        <w:numPr>
          <w:ilvl w:val="0"/>
          <w:numId w:val="12"/>
        </w:numPr>
        <w:ind w:firstLine="1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alert(), confirm(), prompt()</w:t>
      </w:r>
    </w:p>
    <w:p w14:paraId="790BA71B" w14:textId="77777777" w:rsidR="009A53D9" w:rsidRDefault="009A53D9">
      <w:pPr>
        <w:ind w:firstLine="141"/>
        <w:rPr>
          <w:rFonts w:cstheme="minorHAnsi"/>
          <w:b/>
          <w:color w:val="FF0000"/>
          <w:sz w:val="28"/>
          <w:szCs w:val="28"/>
        </w:rPr>
      </w:pPr>
    </w:p>
    <w:p w14:paraId="31330DE9" w14:textId="77777777" w:rsidR="009A53D9" w:rsidRPr="009A53D9" w:rsidRDefault="009A53D9" w:rsidP="009A53D9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A53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9A53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A53D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9A53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A9794A" w14:textId="77777777" w:rsidR="009A53D9" w:rsidRPr="009A53D9" w:rsidRDefault="009A53D9" w:rsidP="009A53D9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A53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A53D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 w:rsidRPr="009A53D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alert(</w:t>
      </w:r>
      <w:proofErr w:type="gramEnd"/>
      <w:r w:rsidRPr="009A53D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"are you ok?")</w:t>
      </w:r>
    </w:p>
    <w:p w14:paraId="169ED6F7" w14:textId="77777777" w:rsidR="009A53D9" w:rsidRPr="009A53D9" w:rsidRDefault="009A53D9" w:rsidP="009A53D9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A53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A53D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let a=</w:t>
      </w:r>
      <w:proofErr w:type="gramStart"/>
      <w:r w:rsidRPr="009A53D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confirm(</w:t>
      </w:r>
      <w:proofErr w:type="gramEnd"/>
      <w:r w:rsidRPr="009A53D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"are you ok?")</w:t>
      </w:r>
    </w:p>
    <w:p w14:paraId="66A9755B" w14:textId="77777777" w:rsidR="009A53D9" w:rsidRPr="009A53D9" w:rsidRDefault="009A53D9" w:rsidP="009A53D9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A53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A53D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 w:rsidRPr="009A53D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document.write(</w:t>
      </w:r>
      <w:proofErr w:type="gramEnd"/>
      <w:r w:rsidRPr="009A53D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a)</w:t>
      </w:r>
    </w:p>
    <w:p w14:paraId="0E0803AC" w14:textId="77777777" w:rsidR="009A53D9" w:rsidRPr="009A53D9" w:rsidRDefault="009A53D9" w:rsidP="009A53D9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A53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9A53D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proofErr w:type="gramEnd"/>
      <w:r w:rsidRPr="009A53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A53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9A53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A53D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prompt</w:t>
      </w:r>
      <w:r w:rsidRPr="009A53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A53D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name"</w:t>
      </w:r>
      <w:r w:rsidRPr="009A53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4818844" w14:textId="77777777" w:rsidR="009A53D9" w:rsidRPr="009A53D9" w:rsidRDefault="009A53D9" w:rsidP="009A53D9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A53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9A53D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A53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A53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9A53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9A53D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9A53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8558E0A" w14:textId="77777777" w:rsidR="009A53D9" w:rsidRPr="009A53D9" w:rsidRDefault="009A53D9" w:rsidP="009A53D9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A53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653700B4" w14:textId="77777777" w:rsidR="009A53D9" w:rsidRPr="009A53D9" w:rsidRDefault="009A53D9" w:rsidP="009A53D9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A53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9A53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9A53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A53D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writeln</w:t>
      </w:r>
      <w:r w:rsidRPr="009A53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A53D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"hii "</w:t>
      </w:r>
      <w:r w:rsidRPr="009A53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9A53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9A53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A22E8E3" w14:textId="77777777" w:rsidR="009A53D9" w:rsidRPr="009A53D9" w:rsidRDefault="009A53D9" w:rsidP="009A53D9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A53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84D0ABA" w14:textId="77777777" w:rsidR="009A53D9" w:rsidRPr="009A53D9" w:rsidRDefault="009A53D9" w:rsidP="009A53D9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A53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A53D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3EA17F9A" w14:textId="77777777" w:rsidR="009A53D9" w:rsidRPr="009A53D9" w:rsidRDefault="009A53D9" w:rsidP="009A53D9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A53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54A8FE80" w14:textId="77777777" w:rsidR="009A53D9" w:rsidRPr="009A53D9" w:rsidRDefault="009A53D9" w:rsidP="009A53D9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A53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9A53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9A53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A53D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writeln</w:t>
      </w:r>
      <w:r w:rsidRPr="009A53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A53D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"prompt canceled.."</w:t>
      </w:r>
      <w:r w:rsidRPr="009A53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238603F" w14:textId="77777777" w:rsidR="009A53D9" w:rsidRPr="009A53D9" w:rsidRDefault="009A53D9" w:rsidP="009A53D9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A53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7D1325E" w14:textId="77777777" w:rsidR="009A53D9" w:rsidRPr="009A53D9" w:rsidRDefault="009A53D9" w:rsidP="009A53D9">
      <w:pPr>
        <w:shd w:val="clear" w:color="auto" w:fill="1F1F1F"/>
        <w:spacing w:after="0" w:line="285" w:lineRule="atLeast"/>
        <w:ind w:firstLineChars="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A53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A53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A53D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9A53D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1BEF90" w14:textId="77777777" w:rsidR="009A53D9" w:rsidRDefault="009A53D9">
      <w:pPr>
        <w:ind w:firstLine="141"/>
        <w:rPr>
          <w:rFonts w:cstheme="minorHAnsi"/>
          <w:b/>
          <w:color w:val="FF0000"/>
          <w:sz w:val="28"/>
          <w:szCs w:val="28"/>
        </w:rPr>
      </w:pPr>
    </w:p>
    <w:p w14:paraId="2B3EA8EB" w14:textId="0EBCB8D6" w:rsidR="00EA1485" w:rsidRDefault="003021BF">
      <w:pPr>
        <w:ind w:firstLine="141"/>
        <w:rPr>
          <w:rFonts w:cstheme="minorHAnsi"/>
          <w:b/>
          <w:color w:val="FF0000"/>
          <w:sz w:val="28"/>
          <w:szCs w:val="28"/>
        </w:rPr>
      </w:pPr>
      <w:r>
        <w:rPr>
          <w:rFonts w:cstheme="minorHAnsi"/>
          <w:b/>
          <w:color w:val="FF0000"/>
          <w:sz w:val="28"/>
          <w:szCs w:val="28"/>
        </w:rPr>
        <w:t>History Object:</w:t>
      </w:r>
    </w:p>
    <w:p w14:paraId="1DE31923" w14:textId="77777777" w:rsidR="00EA1485" w:rsidRDefault="003021BF">
      <w:pPr>
        <w:pStyle w:val="ListParagraph"/>
        <w:numPr>
          <w:ilvl w:val="0"/>
          <w:numId w:val="13"/>
        </w:numPr>
        <w:ind w:firstLine="1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It represents an array of URLs visited by the user. By using this object, you can load previous, forward or any particular page.</w:t>
      </w:r>
    </w:p>
    <w:p w14:paraId="2C481E6B" w14:textId="77777777" w:rsidR="00EA1485" w:rsidRDefault="003021BF">
      <w:pPr>
        <w:pStyle w:val="ListParagraph"/>
        <w:numPr>
          <w:ilvl w:val="0"/>
          <w:numId w:val="13"/>
        </w:numPr>
        <w:ind w:firstLine="1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forward() </w:t>
      </w:r>
      <w:r>
        <w:sym w:font="Wingdings" w:char="F0E0"/>
      </w:r>
      <w:r>
        <w:rPr>
          <w:rFonts w:cstheme="minorHAnsi"/>
          <w:sz w:val="24"/>
          <w:szCs w:val="24"/>
        </w:rPr>
        <w:t xml:space="preserve"> loads to the next page</w:t>
      </w:r>
    </w:p>
    <w:p w14:paraId="65C3CC61" w14:textId="77777777" w:rsidR="00EA1485" w:rsidRDefault="003021BF">
      <w:pPr>
        <w:pStyle w:val="ListParagraph"/>
        <w:numPr>
          <w:ilvl w:val="0"/>
          <w:numId w:val="13"/>
        </w:numPr>
        <w:ind w:firstLine="1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back() </w:t>
      </w:r>
      <w:r>
        <w:sym w:font="Wingdings" w:char="F0E0"/>
      </w:r>
      <w:r>
        <w:rPr>
          <w:rFonts w:cstheme="minorHAnsi"/>
          <w:sz w:val="24"/>
          <w:szCs w:val="24"/>
        </w:rPr>
        <w:t xml:space="preserve"> loads to the previous page</w:t>
      </w:r>
    </w:p>
    <w:p w14:paraId="23849974" w14:textId="77777777" w:rsidR="00EA1485" w:rsidRDefault="003021BF">
      <w:pPr>
        <w:pStyle w:val="ListParagraph"/>
        <w:numPr>
          <w:ilvl w:val="0"/>
          <w:numId w:val="13"/>
        </w:numPr>
        <w:ind w:firstLine="1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go() </w:t>
      </w:r>
      <w:r>
        <w:sym w:font="Wingdings" w:char="F0E0"/>
      </w:r>
      <w:r>
        <w:rPr>
          <w:rFonts w:cstheme="minorHAnsi"/>
          <w:sz w:val="24"/>
          <w:szCs w:val="24"/>
        </w:rPr>
        <w:t xml:space="preserve"> loads the given page number</w:t>
      </w:r>
    </w:p>
    <w:p w14:paraId="29C53FDD" w14:textId="77777777" w:rsidR="00972686" w:rsidRDefault="00972686" w:rsidP="00972686">
      <w:pPr>
        <w:ind w:left="720" w:firstLineChars="0" w:firstLine="0"/>
        <w:rPr>
          <w:rFonts w:cstheme="minorHAnsi"/>
          <w:sz w:val="24"/>
          <w:szCs w:val="24"/>
        </w:rPr>
      </w:pPr>
    </w:p>
    <w:p w14:paraId="3C3D9930" w14:textId="77777777" w:rsidR="00972686" w:rsidRPr="00972686" w:rsidRDefault="00972686" w:rsidP="009726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26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26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9726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2A9D6E" w14:textId="77777777" w:rsidR="00972686" w:rsidRPr="00972686" w:rsidRDefault="00972686" w:rsidP="009726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26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726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26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9726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726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Hello JavaScript</w:t>
      </w:r>
      <w:r w:rsidRPr="009726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26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9726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E65A61" w14:textId="77777777" w:rsidR="00972686" w:rsidRPr="00972686" w:rsidRDefault="00972686" w:rsidP="009726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26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726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26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9726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726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726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726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9726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726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9726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726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9726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</w:t>
      </w:r>
      <w:r w:rsidRPr="009726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proofErr w:type="gramEnd"/>
      <w:r w:rsidRPr="009726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)"</w:t>
      </w:r>
      <w:r w:rsidRPr="009726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726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726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726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"forward"</w:t>
      </w:r>
      <w:r w:rsidRPr="009726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2617C6" w14:textId="77777777" w:rsidR="00972686" w:rsidRPr="00972686" w:rsidRDefault="00972686" w:rsidP="009726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26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726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26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9726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726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726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726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9726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726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9726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726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9726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</w:t>
      </w:r>
      <w:r w:rsidRPr="009726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proofErr w:type="gramEnd"/>
      <w:r w:rsidRPr="009726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)"</w:t>
      </w:r>
      <w:r w:rsidRPr="009726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726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726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726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"back"</w:t>
      </w:r>
      <w:r w:rsidRPr="009726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6AED48" w14:textId="77777777" w:rsidR="00972686" w:rsidRPr="00972686" w:rsidRDefault="00972686" w:rsidP="009726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26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726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26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9726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726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726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726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9726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726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9726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726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9726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</w:t>
      </w:r>
      <w:r w:rsidRPr="009726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proofErr w:type="gramEnd"/>
      <w:r w:rsidRPr="009726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)"</w:t>
      </w:r>
      <w:r w:rsidRPr="009726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726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726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726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"refesh"</w:t>
      </w:r>
      <w:r w:rsidRPr="009726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1DC1A5" w14:textId="77777777" w:rsidR="00972686" w:rsidRPr="00972686" w:rsidRDefault="00972686" w:rsidP="009726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26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726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26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9726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726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9726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726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"https://www.youtube.com/"</w:t>
      </w:r>
      <w:r w:rsidRPr="009726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726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youtube</w:t>
      </w:r>
      <w:r w:rsidRPr="009726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26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9726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9A8C4B" w14:textId="77777777" w:rsidR="00972686" w:rsidRPr="00972686" w:rsidRDefault="00972686" w:rsidP="009726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26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726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26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9726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04D950" w14:textId="77777777" w:rsidR="00972686" w:rsidRPr="00972686" w:rsidRDefault="00972686" w:rsidP="009726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26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9726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9726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726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</w:t>
      </w:r>
      <w:r w:rsidRPr="009726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2D119127" w14:textId="77777777" w:rsidR="00972686" w:rsidRPr="00972686" w:rsidRDefault="00972686" w:rsidP="009726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26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15FA5CC3" w14:textId="77777777" w:rsidR="00972686" w:rsidRPr="00972686" w:rsidRDefault="00972686" w:rsidP="009726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26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726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history</w:t>
      </w:r>
      <w:r w:rsidRPr="009726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726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forward</w:t>
      </w:r>
      <w:r w:rsidRPr="009726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proofErr w:type="gramEnd"/>
    </w:p>
    <w:p w14:paraId="40C56547" w14:textId="77777777" w:rsidR="00972686" w:rsidRPr="00972686" w:rsidRDefault="00972686" w:rsidP="009726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26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6FCB36B9" w14:textId="77777777" w:rsidR="00972686" w:rsidRPr="00972686" w:rsidRDefault="00972686" w:rsidP="009726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26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9726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9726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726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</w:t>
      </w:r>
      <w:r w:rsidRPr="009726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61FF408E" w14:textId="77777777" w:rsidR="00972686" w:rsidRPr="00972686" w:rsidRDefault="00972686" w:rsidP="009726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26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185C706A" w14:textId="77777777" w:rsidR="00972686" w:rsidRPr="00972686" w:rsidRDefault="00972686" w:rsidP="009726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26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726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history</w:t>
      </w:r>
      <w:r w:rsidRPr="009726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726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back</w:t>
      </w:r>
      <w:r w:rsidRPr="009726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proofErr w:type="gramEnd"/>
    </w:p>
    <w:p w14:paraId="2D514A68" w14:textId="77777777" w:rsidR="00972686" w:rsidRPr="00972686" w:rsidRDefault="00972686" w:rsidP="009726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26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2A03E97" w14:textId="77777777" w:rsidR="00972686" w:rsidRPr="00972686" w:rsidRDefault="00972686" w:rsidP="009726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26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9726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9726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726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</w:t>
      </w:r>
      <w:r w:rsidRPr="009726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788DF347" w14:textId="77777777" w:rsidR="00972686" w:rsidRPr="00972686" w:rsidRDefault="00972686" w:rsidP="009726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26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78BAF57B" w14:textId="77777777" w:rsidR="00972686" w:rsidRPr="00972686" w:rsidRDefault="00972686" w:rsidP="009726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26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726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history</w:t>
      </w:r>
      <w:r w:rsidRPr="009726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726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go</w:t>
      </w:r>
      <w:r w:rsidRPr="009726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proofErr w:type="gramEnd"/>
    </w:p>
    <w:p w14:paraId="37687847" w14:textId="77777777" w:rsidR="00972686" w:rsidRPr="00972686" w:rsidRDefault="00972686" w:rsidP="009726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26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DDB1ABA" w14:textId="77777777" w:rsidR="00972686" w:rsidRPr="00972686" w:rsidRDefault="00972686" w:rsidP="00972686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26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726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26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9726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9D30BB" w14:textId="77777777" w:rsidR="00972686" w:rsidRPr="00972686" w:rsidRDefault="00972686" w:rsidP="00972686">
      <w:pPr>
        <w:shd w:val="clear" w:color="auto" w:fill="1F1F1F"/>
        <w:spacing w:after="0" w:line="285" w:lineRule="atLeast"/>
        <w:ind w:firstLineChars="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26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26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9726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853D2F" w14:textId="77777777" w:rsidR="00972686" w:rsidRPr="00972686" w:rsidRDefault="00972686" w:rsidP="00972686">
      <w:pPr>
        <w:ind w:left="720" w:firstLineChars="0" w:firstLine="0"/>
        <w:rPr>
          <w:rFonts w:cstheme="minorHAnsi"/>
          <w:sz w:val="24"/>
          <w:szCs w:val="24"/>
        </w:rPr>
      </w:pPr>
    </w:p>
    <w:p w14:paraId="2796C138" w14:textId="50680C19" w:rsidR="00EA1485" w:rsidRDefault="003021BF" w:rsidP="007D5D9D">
      <w:pPr>
        <w:ind w:firstLine="141"/>
        <w:rPr>
          <w:rFonts w:cstheme="minorHAnsi"/>
          <w:b/>
          <w:color w:val="FF0000"/>
          <w:sz w:val="28"/>
          <w:szCs w:val="28"/>
        </w:rPr>
      </w:pPr>
      <w:r>
        <w:rPr>
          <w:rFonts w:cstheme="minorHAnsi"/>
          <w:b/>
          <w:color w:val="FF0000"/>
          <w:sz w:val="28"/>
          <w:szCs w:val="28"/>
        </w:rPr>
        <w:t>Navigator object:</w:t>
      </w:r>
    </w:p>
    <w:p w14:paraId="53C64D55" w14:textId="77777777" w:rsidR="007D5D9D" w:rsidRPr="007D5D9D" w:rsidRDefault="007D5D9D" w:rsidP="007D5D9D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5D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5D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7D5D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9195EF" w14:textId="77777777" w:rsidR="007D5D9D" w:rsidRPr="007D5D9D" w:rsidRDefault="007D5D9D" w:rsidP="007D5D9D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5D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7D5D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7D5D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D5D9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writeln</w:t>
      </w:r>
      <w:r w:rsidRPr="007D5D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D5D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navigator</w:t>
      </w:r>
      <w:r w:rsidRPr="007D5D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D5D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language</w:t>
      </w:r>
      <w:r w:rsidRPr="007D5D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D5D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"&lt;br&gt;"</w:t>
      </w:r>
      <w:r w:rsidRPr="007D5D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131ECC8" w14:textId="77777777" w:rsidR="007D5D9D" w:rsidRPr="007D5D9D" w:rsidRDefault="007D5D9D" w:rsidP="007D5D9D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5D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7D5D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7D5D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D5D9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writeln</w:t>
      </w:r>
      <w:r w:rsidRPr="007D5D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D5D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navigator</w:t>
      </w:r>
      <w:r w:rsidRPr="007D5D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D5D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platform</w:t>
      </w:r>
      <w:r w:rsidRPr="007D5D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D5D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"&lt;br&gt;"</w:t>
      </w:r>
      <w:r w:rsidRPr="007D5D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3559157" w14:textId="77777777" w:rsidR="007D5D9D" w:rsidRPr="007D5D9D" w:rsidRDefault="007D5D9D" w:rsidP="007D5D9D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5D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7D5D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7D5D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D5D9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writeln</w:t>
      </w:r>
      <w:r w:rsidRPr="007D5D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D5D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navigator</w:t>
      </w:r>
      <w:r w:rsidRPr="007D5D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D5D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clipboard</w:t>
      </w:r>
      <w:r w:rsidRPr="007D5D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D5D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"&lt;br&gt;"</w:t>
      </w:r>
      <w:r w:rsidRPr="007D5D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4B5AAE6" w14:textId="77777777" w:rsidR="007D5D9D" w:rsidRPr="007D5D9D" w:rsidRDefault="007D5D9D" w:rsidP="007D5D9D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5D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7D5D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7D5D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D5D9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writeln</w:t>
      </w:r>
      <w:r w:rsidRPr="007D5D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D5D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navigator</w:t>
      </w:r>
      <w:r w:rsidRPr="007D5D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D5D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onLine</w:t>
      </w:r>
      <w:r w:rsidRPr="007D5D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D5D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"&lt;br&gt;"</w:t>
      </w:r>
      <w:r w:rsidRPr="007D5D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869E970" w14:textId="77777777" w:rsidR="007D5D9D" w:rsidRPr="007D5D9D" w:rsidRDefault="007D5D9D" w:rsidP="007D5D9D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5D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7D5D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7D5D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D5D9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writeln</w:t>
      </w:r>
      <w:r w:rsidRPr="007D5D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D5D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navigator</w:t>
      </w:r>
      <w:r w:rsidRPr="007D5D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D5D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appVersion</w:t>
      </w:r>
      <w:r w:rsidRPr="007D5D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D5D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"&lt;br&gt;"</w:t>
      </w:r>
      <w:r w:rsidRPr="007D5D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22D23C9" w14:textId="77777777" w:rsidR="007D5D9D" w:rsidRPr="007D5D9D" w:rsidRDefault="007D5D9D" w:rsidP="007D5D9D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5D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7D5D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7D5D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D5D9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writeln</w:t>
      </w:r>
      <w:r w:rsidRPr="007D5D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D5D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navigator</w:t>
      </w:r>
      <w:r w:rsidRPr="007D5D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D5D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appCodeName</w:t>
      </w:r>
      <w:r w:rsidRPr="007D5D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D5D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"&lt;br&gt;"</w:t>
      </w:r>
      <w:r w:rsidRPr="007D5D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8C2B568" w14:textId="77777777" w:rsidR="007D5D9D" w:rsidRPr="007D5D9D" w:rsidRDefault="007D5D9D" w:rsidP="007D5D9D">
      <w:pPr>
        <w:shd w:val="clear" w:color="auto" w:fill="1F1F1F"/>
        <w:spacing w:after="24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0B61306" w14:textId="77777777" w:rsidR="007D5D9D" w:rsidRPr="007D5D9D" w:rsidRDefault="007D5D9D" w:rsidP="007D5D9D">
      <w:pPr>
        <w:shd w:val="clear" w:color="auto" w:fill="1F1F1F"/>
        <w:spacing w:after="0" w:line="285" w:lineRule="atLeast"/>
        <w:ind w:firstLineChars="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5D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D5D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D5D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7D5D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CD36F4" w14:textId="77777777" w:rsidR="007D5D9D" w:rsidRPr="007D5D9D" w:rsidRDefault="007D5D9D" w:rsidP="007D5D9D">
      <w:pPr>
        <w:ind w:firstLine="141"/>
        <w:rPr>
          <w:rFonts w:cstheme="minorHAnsi"/>
          <w:b/>
          <w:color w:val="FF0000"/>
          <w:sz w:val="28"/>
          <w:szCs w:val="28"/>
        </w:rPr>
      </w:pPr>
    </w:p>
    <w:p w14:paraId="5D7F4022" w14:textId="77777777" w:rsidR="00EA1485" w:rsidRDefault="003021BF">
      <w:pPr>
        <w:ind w:firstLine="141"/>
        <w:rPr>
          <w:rFonts w:cstheme="minorHAnsi"/>
          <w:b/>
          <w:color w:val="FF0000"/>
          <w:sz w:val="28"/>
          <w:szCs w:val="28"/>
        </w:rPr>
      </w:pPr>
      <w:r>
        <w:rPr>
          <w:rFonts w:cstheme="minorHAnsi"/>
          <w:b/>
          <w:color w:val="FF0000"/>
          <w:sz w:val="28"/>
          <w:szCs w:val="28"/>
        </w:rPr>
        <w:lastRenderedPageBreak/>
        <w:t>Screen Object:</w:t>
      </w:r>
    </w:p>
    <w:p w14:paraId="75CC3A6E" w14:textId="77777777" w:rsidR="00EA1485" w:rsidRDefault="003021BF">
      <w:pPr>
        <w:shd w:val="clear" w:color="auto" w:fill="1E1E1E"/>
        <w:spacing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EA853F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06A251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8DF4DD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UTF-8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F78A4B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viewport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width=device-width, initial-scale=1.0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812814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EB5006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69B7F8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C36B01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ECCAE6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Total Height: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screen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availHeight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&lt;br&gt;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)</w:t>
      </w:r>
    </w:p>
    <w:p w14:paraId="2D30A29C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Total Width: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screen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availWidth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DDB1855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4150AB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C07726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cstheme="minorHAnsi"/>
          <w:b/>
          <w:color w:val="7030A0"/>
          <w:sz w:val="24"/>
          <w:szCs w:val="24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A7F47F" w14:textId="77777777" w:rsidR="00EA1485" w:rsidRDefault="003021BF">
      <w:pPr>
        <w:ind w:firstLine="141"/>
        <w:rPr>
          <w:rFonts w:cstheme="minorHAnsi"/>
          <w:b/>
          <w:color w:val="7030A0"/>
          <w:sz w:val="24"/>
          <w:szCs w:val="24"/>
        </w:rPr>
      </w:pPr>
      <w:r>
        <w:rPr>
          <w:rFonts w:cstheme="minorHAnsi"/>
          <w:b/>
          <w:color w:val="FF0000"/>
          <w:sz w:val="28"/>
          <w:szCs w:val="28"/>
        </w:rPr>
        <w:t>Location Object:</w:t>
      </w:r>
    </w:p>
    <w:p w14:paraId="315BAA8B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AA5A62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5A2ACF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290C6F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UTF-8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CED1DF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viewport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width=device-width, initial-scale=1.0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561FCB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0E8909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ABF363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A503FD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96F7BF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origin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&lt;br&gt;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14:paraId="77AB3785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host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&lt;br&gt;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14:paraId="7E7DE10C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port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&lt;br&gt;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14:paraId="3E2F93C1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hostname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&lt;br&gt;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14:paraId="42441979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protocol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&lt;br&gt;</w:t>
      </w:r>
      <w:r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14:paraId="4991FFF0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1470E2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3B47A6" w14:textId="77777777" w:rsidR="00EA1485" w:rsidRDefault="003021BF">
      <w:pPr>
        <w:shd w:val="clear" w:color="auto" w:fill="1E1E1E"/>
        <w:spacing w:after="0" w:line="285" w:lineRule="atLeast"/>
        <w:ind w:left="720"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3871F6" w14:textId="77777777" w:rsidR="00EA1485" w:rsidRDefault="003021BF">
      <w:pPr>
        <w:ind w:firstLine="181"/>
        <w:jc w:val="center"/>
        <w:rPr>
          <w:rFonts w:cstheme="minorHAnsi"/>
          <w:b/>
          <w:color w:val="FF0000"/>
          <w:sz w:val="36"/>
          <w:szCs w:val="24"/>
        </w:rPr>
      </w:pPr>
      <w:r>
        <w:rPr>
          <w:rFonts w:cstheme="minorHAnsi"/>
          <w:b/>
          <w:color w:val="FF0000"/>
          <w:sz w:val="36"/>
          <w:szCs w:val="24"/>
        </w:rPr>
        <w:t>Add two numbers from input field</w:t>
      </w:r>
    </w:p>
    <w:p w14:paraId="4178DAB9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6BC006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B297B2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7268A0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247740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FFA3C5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value 1:</w:t>
      </w:r>
    </w:p>
    <w:p w14:paraId="313AAE62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"first"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40BC25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7EA969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value 2:</w:t>
      </w:r>
    </w:p>
    <w:p w14:paraId="77361667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"second"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0677E2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320CB8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ans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()"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submit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1EACCF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D8635B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Answer:</w:t>
      </w:r>
    </w:p>
    <w:p w14:paraId="626871F3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"vall"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E85396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DB994D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ans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proofErr w:type="gramEnd"/>
    </w:p>
    <w:p w14:paraId="559509D2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51A69807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proofErr w:type="gramEnd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F231D1B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"first"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120897A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"second"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846B9C0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C50EFF1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"vall"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811B2CA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1A04B8BE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2FFDD5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299FAF" w14:textId="77777777" w:rsidR="00EA1485" w:rsidRDefault="003021BF">
      <w:pPr>
        <w:shd w:val="clear" w:color="auto" w:fill="1F1F1F"/>
        <w:spacing w:after="0" w:line="285" w:lineRule="atLeast"/>
        <w:ind w:left="720" w:firstLine="105"/>
        <w:rPr>
          <w:rFonts w:cstheme="minorHAnsi"/>
          <w:b/>
          <w:color w:val="002060"/>
          <w:sz w:val="32"/>
          <w:szCs w:val="24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DFC51B" w14:textId="77777777" w:rsidR="00EA1485" w:rsidRDefault="003021BF">
      <w:pPr>
        <w:ind w:firstLine="161"/>
        <w:jc w:val="center"/>
        <w:rPr>
          <w:rFonts w:cstheme="minorHAnsi"/>
          <w:b/>
          <w:color w:val="002060"/>
          <w:sz w:val="32"/>
          <w:szCs w:val="24"/>
        </w:rPr>
      </w:pPr>
      <w:r>
        <w:rPr>
          <w:rFonts w:cstheme="minorHAnsi"/>
          <w:b/>
          <w:color w:val="FF0000"/>
          <w:sz w:val="32"/>
          <w:szCs w:val="24"/>
        </w:rPr>
        <w:t>Validation</w:t>
      </w:r>
    </w:p>
    <w:p w14:paraId="3499700E" w14:textId="77777777" w:rsidR="00EA1485" w:rsidRDefault="003021BF">
      <w:pPr>
        <w:ind w:firstLine="161"/>
        <w:jc w:val="both"/>
        <w:rPr>
          <w:b/>
          <w:color w:val="FF0000"/>
          <w:sz w:val="32"/>
          <w:szCs w:val="32"/>
          <w:lang w:val="en-US"/>
        </w:rPr>
      </w:pPr>
      <w:r>
        <w:rPr>
          <w:b/>
          <w:color w:val="FF0000"/>
          <w:sz w:val="32"/>
          <w:szCs w:val="32"/>
          <w:lang w:val="en-US"/>
        </w:rPr>
        <w:t>Login.html</w:t>
      </w:r>
    </w:p>
    <w:p w14:paraId="7D6C9B5B" w14:textId="77777777" w:rsidR="00EA1485" w:rsidRDefault="003021BF">
      <w:pPr>
        <w:shd w:val="clear" w:color="auto" w:fill="1F1F1F"/>
        <w:spacing w:after="0" w:line="204" w:lineRule="atLeast"/>
        <w:ind w:firstLine="75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&lt;</w:t>
      </w:r>
      <w:r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body</w:t>
      </w:r>
      <w:r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&gt;</w:t>
      </w:r>
    </w:p>
    <w:p w14:paraId="4A90DCD5" w14:textId="77777777" w:rsidR="00EA1485" w:rsidRDefault="003021BF">
      <w:pPr>
        <w:shd w:val="clear" w:color="auto" w:fill="1F1F1F"/>
        <w:spacing w:after="0" w:line="204" w:lineRule="atLeast"/>
        <w:ind w:firstLine="75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&lt;</w:t>
      </w:r>
      <w:r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form</w:t>
      </w:r>
      <w:r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onsubmit</w:t>
      </w:r>
      <w:r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=</w:t>
      </w:r>
      <w:r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</w:t>
      </w:r>
      <w:r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return</w:t>
      </w:r>
      <w:r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validate</w:t>
      </w:r>
      <w:r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)"</w:t>
      </w:r>
      <w:r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&gt;</w:t>
      </w:r>
    </w:p>
    <w:p w14:paraId="3274AB13" w14:textId="77777777" w:rsidR="00EA1485" w:rsidRDefault="003021BF">
      <w:pPr>
        <w:shd w:val="clear" w:color="auto" w:fill="1F1F1F"/>
        <w:spacing w:after="0" w:line="204" w:lineRule="atLeast"/>
        <w:ind w:firstLine="75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&lt;</w:t>
      </w:r>
      <w:r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input</w:t>
      </w:r>
      <w:r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type</w:t>
      </w:r>
      <w:r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=</w:t>
      </w:r>
      <w:r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"text"</w:t>
      </w:r>
      <w:r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id</w:t>
      </w:r>
      <w:r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=</w:t>
      </w:r>
      <w:r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"un"</w:t>
      </w:r>
      <w:r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placeholder</w:t>
      </w:r>
      <w:r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=</w:t>
      </w:r>
      <w:r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"Email address"</w:t>
      </w:r>
      <w:r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required</w:t>
      </w:r>
      <w:r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&gt;</w:t>
      </w:r>
    </w:p>
    <w:p w14:paraId="40D3CD9F" w14:textId="77777777" w:rsidR="00EA1485" w:rsidRDefault="003021BF">
      <w:pPr>
        <w:shd w:val="clear" w:color="auto" w:fill="1F1F1F"/>
        <w:spacing w:after="0" w:line="204" w:lineRule="atLeast"/>
        <w:ind w:firstLine="75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&lt;</w:t>
      </w:r>
      <w:r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br</w:t>
      </w:r>
      <w:r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&gt;&lt;</w:t>
      </w:r>
      <w:r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br</w:t>
      </w:r>
      <w:r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&gt;</w:t>
      </w:r>
    </w:p>
    <w:p w14:paraId="18841ED0" w14:textId="77777777" w:rsidR="00EA1485" w:rsidRDefault="003021BF">
      <w:pPr>
        <w:shd w:val="clear" w:color="auto" w:fill="1F1F1F"/>
        <w:spacing w:after="0" w:line="204" w:lineRule="atLeast"/>
        <w:ind w:firstLine="75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&lt;</w:t>
      </w:r>
      <w:r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input</w:t>
      </w:r>
      <w:r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type</w:t>
      </w:r>
      <w:r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=</w:t>
      </w:r>
      <w:r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"password"</w:t>
      </w:r>
      <w:r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id</w:t>
      </w:r>
      <w:r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=</w:t>
      </w:r>
      <w:r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"ps"</w:t>
      </w:r>
      <w:r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placeholder</w:t>
      </w:r>
      <w:r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=</w:t>
      </w:r>
      <w:r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"Password"</w:t>
      </w:r>
      <w:r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required</w:t>
      </w:r>
      <w:r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&gt;</w:t>
      </w:r>
    </w:p>
    <w:p w14:paraId="1F9EC112" w14:textId="77777777" w:rsidR="00EA1485" w:rsidRDefault="003021BF">
      <w:pPr>
        <w:shd w:val="clear" w:color="auto" w:fill="1F1F1F"/>
        <w:spacing w:after="0" w:line="204" w:lineRule="atLeast"/>
        <w:ind w:firstLine="75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&lt;</w:t>
      </w:r>
      <w:r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br</w:t>
      </w:r>
      <w:r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&gt;&lt;</w:t>
      </w:r>
      <w:r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br</w:t>
      </w:r>
      <w:r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&gt;</w:t>
      </w:r>
    </w:p>
    <w:p w14:paraId="28618929" w14:textId="77777777" w:rsidR="00EA1485" w:rsidRDefault="003021BF">
      <w:pPr>
        <w:shd w:val="clear" w:color="auto" w:fill="1F1F1F"/>
        <w:spacing w:after="0" w:line="204" w:lineRule="atLeast"/>
        <w:ind w:firstLine="75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&lt;</w:t>
      </w:r>
      <w:r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button</w:t>
      </w:r>
      <w:r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type</w:t>
      </w:r>
      <w:r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=</w:t>
      </w:r>
      <w:r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"submit"</w:t>
      </w:r>
      <w:r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id</w:t>
      </w:r>
      <w:r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=</w:t>
      </w:r>
      <w:r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"l"</w:t>
      </w:r>
      <w:r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&gt;</w:t>
      </w:r>
      <w:r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Login</w:t>
      </w:r>
      <w:r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&lt;/</w:t>
      </w:r>
      <w:r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button</w:t>
      </w:r>
      <w:r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&gt;</w:t>
      </w:r>
    </w:p>
    <w:p w14:paraId="40D7B785" w14:textId="77777777" w:rsidR="00EA1485" w:rsidRDefault="003021BF">
      <w:pPr>
        <w:shd w:val="clear" w:color="auto" w:fill="1F1F1F"/>
        <w:spacing w:after="0" w:line="204" w:lineRule="atLeast"/>
        <w:ind w:firstLine="75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&lt;/</w:t>
      </w:r>
      <w:r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form</w:t>
      </w:r>
      <w:r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&gt;</w:t>
      </w:r>
    </w:p>
    <w:p w14:paraId="2EA84A0D" w14:textId="77777777" w:rsidR="00EA1485" w:rsidRDefault="003021BF">
      <w:pPr>
        <w:shd w:val="clear" w:color="auto" w:fill="1F1F1F"/>
        <w:spacing w:after="0" w:line="204" w:lineRule="atLeast"/>
        <w:ind w:firstLine="75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&lt;/</w:t>
      </w:r>
      <w:r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body</w:t>
      </w:r>
      <w:r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&gt;</w:t>
      </w:r>
    </w:p>
    <w:p w14:paraId="092D9B4F" w14:textId="77777777" w:rsidR="00EA1485" w:rsidRDefault="003021BF">
      <w:pPr>
        <w:shd w:val="clear" w:color="auto" w:fill="1F1F1F"/>
        <w:spacing w:after="0" w:line="204" w:lineRule="atLeast"/>
        <w:ind w:firstLine="75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&lt;</w:t>
      </w:r>
      <w:r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script</w:t>
      </w:r>
      <w:r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&gt;</w:t>
      </w:r>
    </w:p>
    <w:p w14:paraId="35ABDD39" w14:textId="77777777" w:rsidR="00EA1485" w:rsidRDefault="003021BF">
      <w:pPr>
        <w:shd w:val="clear" w:color="auto" w:fill="1F1F1F"/>
        <w:spacing w:after="0" w:line="204" w:lineRule="atLeast"/>
        <w:ind w:firstLine="75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    </w:t>
      </w:r>
      <w:r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var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att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 = </w:t>
      </w:r>
      <w:r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3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;</w:t>
      </w:r>
    </w:p>
    <w:p w14:paraId="1D529E0A" w14:textId="77777777" w:rsidR="00EA1485" w:rsidRDefault="003021BF">
      <w:pPr>
        <w:shd w:val="clear" w:color="auto" w:fill="1F1F1F"/>
        <w:spacing w:after="0" w:line="204" w:lineRule="atLeast"/>
        <w:ind w:firstLine="75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    </w:t>
      </w:r>
    </w:p>
    <w:p w14:paraId="0585A04E" w14:textId="77777777" w:rsidR="00EA1485" w:rsidRDefault="003021BF">
      <w:pPr>
        <w:shd w:val="clear" w:color="auto" w:fill="1F1F1F"/>
        <w:spacing w:after="0" w:line="204" w:lineRule="atLeast"/>
        <w:ind w:firstLine="75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function</w:t>
      </w:r>
      <w:proofErr w:type="gramEnd"/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 </w:t>
      </w:r>
      <w:r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validate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() {</w:t>
      </w:r>
    </w:p>
    <w:p w14:paraId="72638C6D" w14:textId="77777777" w:rsidR="00EA1485" w:rsidRDefault="003021BF">
      <w:pPr>
        <w:shd w:val="clear" w:color="auto" w:fill="1F1F1F"/>
        <w:spacing w:after="0" w:line="204" w:lineRule="atLeast"/>
        <w:ind w:firstLine="75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var</w:t>
      </w:r>
      <w:proofErr w:type="gramEnd"/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un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 = </w:t>
      </w:r>
      <w:r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document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.</w:t>
      </w:r>
      <w:r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getElementById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(</w:t>
      </w:r>
      <w:r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'un'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).</w:t>
      </w:r>
      <w:r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value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;</w:t>
      </w:r>
    </w:p>
    <w:p w14:paraId="700F255C" w14:textId="77777777" w:rsidR="00EA1485" w:rsidRDefault="003021BF">
      <w:pPr>
        <w:shd w:val="clear" w:color="auto" w:fill="1F1F1F"/>
        <w:spacing w:after="0" w:line="204" w:lineRule="atLeast"/>
        <w:ind w:firstLine="75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var</w:t>
      </w:r>
      <w:proofErr w:type="gramEnd"/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ps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 = </w:t>
      </w:r>
      <w:r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document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.</w:t>
      </w:r>
      <w:r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getElementById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(</w:t>
      </w:r>
      <w:r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'ps'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).</w:t>
      </w:r>
      <w:r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value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;</w:t>
      </w:r>
    </w:p>
    <w:p w14:paraId="10192CB1" w14:textId="77777777" w:rsidR="00EA1485" w:rsidRDefault="003021BF">
      <w:pPr>
        <w:shd w:val="clear" w:color="auto" w:fill="1F1F1F"/>
        <w:spacing w:after="0" w:line="204" w:lineRule="atLeast"/>
        <w:ind w:firstLine="75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        </w:t>
      </w:r>
    </w:p>
    <w:p w14:paraId="30D435ED" w14:textId="77777777" w:rsidR="00EA1485" w:rsidRDefault="003021BF">
      <w:pPr>
        <w:shd w:val="clear" w:color="auto" w:fill="1F1F1F"/>
        <w:spacing w:after="0" w:line="204" w:lineRule="atLeast"/>
        <w:ind w:firstLine="75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        </w:t>
      </w:r>
      <w:r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if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 (</w:t>
      </w:r>
      <w:r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un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 === </w:t>
      </w:r>
      <w:r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"Ar"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 &amp;&amp; </w:t>
      </w:r>
      <w:r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ps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 === </w:t>
      </w:r>
      <w:r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"123"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) {</w:t>
      </w:r>
    </w:p>
    <w:p w14:paraId="5825A4B4" w14:textId="77777777" w:rsidR="00EA1485" w:rsidRDefault="003021BF">
      <w:pPr>
        <w:shd w:val="clear" w:color="auto" w:fill="1F1F1F"/>
        <w:spacing w:after="0" w:line="204" w:lineRule="atLeast"/>
        <w:ind w:firstLine="75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alert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"Login successfully"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);</w:t>
      </w:r>
    </w:p>
    <w:p w14:paraId="372C84E7" w14:textId="77777777" w:rsidR="00EA1485" w:rsidRDefault="003021BF">
      <w:pPr>
        <w:shd w:val="clear" w:color="auto" w:fill="1F1F1F"/>
        <w:spacing w:after="0" w:line="204" w:lineRule="atLeast"/>
        <w:ind w:firstLine="75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window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.</w:t>
      </w:r>
      <w:r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location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.</w:t>
      </w:r>
      <w:r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replace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"https://www.youtube.com/watch"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);</w:t>
      </w:r>
    </w:p>
    <w:p w14:paraId="41F360E5" w14:textId="77777777" w:rsidR="00EA1485" w:rsidRDefault="003021BF">
      <w:pPr>
        <w:shd w:val="clear" w:color="auto" w:fill="1F1F1F"/>
        <w:spacing w:after="0" w:line="204" w:lineRule="atLeast"/>
        <w:ind w:firstLine="75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            </w:t>
      </w:r>
      <w:r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return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 </w:t>
      </w:r>
      <w:r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false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; </w:t>
      </w:r>
      <w:r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// Prevent form submission</w:t>
      </w:r>
    </w:p>
    <w:p w14:paraId="30D8F5E7" w14:textId="77777777" w:rsidR="00EA1485" w:rsidRDefault="003021BF">
      <w:pPr>
        <w:shd w:val="clear" w:color="auto" w:fill="1F1F1F"/>
        <w:spacing w:after="0" w:line="204" w:lineRule="atLeast"/>
        <w:ind w:firstLine="75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        } </w:t>
      </w:r>
      <w:r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else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 {</w:t>
      </w:r>
    </w:p>
    <w:p w14:paraId="0E5E680D" w14:textId="77777777" w:rsidR="00EA1485" w:rsidRDefault="003021BF">
      <w:pPr>
        <w:shd w:val="clear" w:color="auto" w:fill="1F1F1F"/>
        <w:spacing w:after="0" w:line="204" w:lineRule="atLeast"/>
        <w:ind w:firstLine="75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att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--;</w:t>
      </w:r>
    </w:p>
    <w:p w14:paraId="56CA78FD" w14:textId="77777777" w:rsidR="00EA1485" w:rsidRDefault="003021BF">
      <w:pPr>
        <w:shd w:val="clear" w:color="auto" w:fill="1F1F1F"/>
        <w:spacing w:after="0" w:line="204" w:lineRule="atLeast"/>
        <w:ind w:firstLine="75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alert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"You have "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 + </w:t>
      </w:r>
      <w:r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att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 + </w:t>
      </w:r>
      <w:r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 attempts left."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);</w:t>
      </w:r>
    </w:p>
    <w:p w14:paraId="30905994" w14:textId="77777777" w:rsidR="00EA1485" w:rsidRDefault="003021BF">
      <w:pPr>
        <w:shd w:val="clear" w:color="auto" w:fill="1F1F1F"/>
        <w:spacing w:after="0" w:line="204" w:lineRule="atLeast"/>
        <w:ind w:firstLine="75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        }</w:t>
      </w:r>
    </w:p>
    <w:p w14:paraId="2CC94A2C" w14:textId="77777777" w:rsidR="00EA1485" w:rsidRDefault="003021BF">
      <w:pPr>
        <w:shd w:val="clear" w:color="auto" w:fill="1F1F1F"/>
        <w:spacing w:after="0" w:line="204" w:lineRule="atLeast"/>
        <w:ind w:firstLine="75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        </w:t>
      </w:r>
    </w:p>
    <w:p w14:paraId="412F57CB" w14:textId="77777777" w:rsidR="00EA1485" w:rsidRDefault="003021BF">
      <w:pPr>
        <w:shd w:val="clear" w:color="auto" w:fill="1F1F1F"/>
        <w:spacing w:after="0" w:line="204" w:lineRule="atLeast"/>
        <w:ind w:firstLine="75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        </w:t>
      </w:r>
      <w:r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if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 (</w:t>
      </w:r>
      <w:r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att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 === </w:t>
      </w:r>
      <w:r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0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) {</w:t>
      </w:r>
    </w:p>
    <w:p w14:paraId="5047F078" w14:textId="77777777" w:rsidR="00EA1485" w:rsidRDefault="003021BF">
      <w:pPr>
        <w:shd w:val="clear" w:color="auto" w:fill="1F1F1F"/>
        <w:spacing w:after="0" w:line="204" w:lineRule="atLeast"/>
        <w:ind w:firstLine="75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document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.</w:t>
      </w:r>
      <w:r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getElementById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'un'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).</w:t>
      </w:r>
      <w:r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disabled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 = </w:t>
      </w:r>
      <w:r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true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;</w:t>
      </w:r>
    </w:p>
    <w:p w14:paraId="72E110BF" w14:textId="77777777" w:rsidR="00EA1485" w:rsidRDefault="003021BF">
      <w:pPr>
        <w:shd w:val="clear" w:color="auto" w:fill="1F1F1F"/>
        <w:spacing w:after="0" w:line="204" w:lineRule="atLeast"/>
        <w:ind w:firstLine="75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document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.</w:t>
      </w:r>
      <w:r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getElementById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'ps'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).</w:t>
      </w:r>
      <w:r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disabled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 = </w:t>
      </w:r>
      <w:r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true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;</w:t>
      </w:r>
    </w:p>
    <w:p w14:paraId="3F4C5178" w14:textId="77777777" w:rsidR="00EA1485" w:rsidRDefault="003021BF">
      <w:pPr>
        <w:shd w:val="clear" w:color="auto" w:fill="1F1F1F"/>
        <w:spacing w:after="0" w:line="204" w:lineRule="atLeast"/>
        <w:ind w:firstLine="75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document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.</w:t>
      </w:r>
      <w:r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getElementById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'l'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).</w:t>
      </w:r>
      <w:r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disabled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 = </w:t>
      </w:r>
      <w:r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true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;</w:t>
      </w:r>
    </w:p>
    <w:p w14:paraId="6DDE3997" w14:textId="77777777" w:rsidR="00EA1485" w:rsidRDefault="003021BF">
      <w:pPr>
        <w:shd w:val="clear" w:color="auto" w:fill="1F1F1F"/>
        <w:spacing w:after="0" w:line="204" w:lineRule="atLeast"/>
        <w:ind w:firstLine="75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        }</w:t>
      </w:r>
    </w:p>
    <w:p w14:paraId="01543D43" w14:textId="77777777" w:rsidR="00EA1485" w:rsidRDefault="003021BF">
      <w:pPr>
        <w:shd w:val="clear" w:color="auto" w:fill="1F1F1F"/>
        <w:spacing w:after="0" w:line="204" w:lineRule="atLeast"/>
        <w:ind w:firstLine="75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        </w:t>
      </w:r>
    </w:p>
    <w:p w14:paraId="17BED9EE" w14:textId="77777777" w:rsidR="00EA1485" w:rsidRDefault="003021BF">
      <w:pPr>
        <w:shd w:val="clear" w:color="auto" w:fill="1F1F1F"/>
        <w:spacing w:after="0" w:line="204" w:lineRule="atLeast"/>
        <w:ind w:firstLine="75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        </w:t>
      </w:r>
      <w:r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return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 </w:t>
      </w:r>
      <w:r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false</w:t>
      </w: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; </w:t>
      </w:r>
      <w:r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// Prevent form submission</w:t>
      </w:r>
    </w:p>
    <w:p w14:paraId="0FBB47D9" w14:textId="77777777" w:rsidR="00EA1485" w:rsidRDefault="003021BF">
      <w:pPr>
        <w:shd w:val="clear" w:color="auto" w:fill="1F1F1F"/>
        <w:spacing w:after="0" w:line="204" w:lineRule="atLeast"/>
        <w:ind w:firstLine="75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    }</w:t>
      </w:r>
    </w:p>
    <w:p w14:paraId="1EBFFA48" w14:textId="77777777" w:rsidR="00EA1485" w:rsidRDefault="003021BF">
      <w:pPr>
        <w:shd w:val="clear" w:color="auto" w:fill="1F1F1F"/>
        <w:spacing w:after="0" w:line="204" w:lineRule="atLeast"/>
        <w:ind w:firstLine="75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&lt;/</w:t>
      </w:r>
      <w:r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script</w:t>
      </w:r>
      <w:r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&gt;</w:t>
      </w:r>
    </w:p>
    <w:p w14:paraId="45F15EF4" w14:textId="77777777" w:rsidR="00EA1485" w:rsidRDefault="003021BF">
      <w:pPr>
        <w:shd w:val="clear" w:color="auto" w:fill="1F1F1F"/>
        <w:spacing w:after="0" w:line="204" w:lineRule="atLeast"/>
        <w:ind w:firstLine="75"/>
        <w:rPr>
          <w:b/>
          <w:color w:val="FF0000"/>
          <w:sz w:val="32"/>
          <w:szCs w:val="32"/>
          <w:lang w:val="en-US"/>
        </w:rPr>
      </w:pPr>
      <w:r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&lt;/</w:t>
      </w:r>
      <w:r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html</w:t>
      </w:r>
      <w:r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&gt;</w:t>
      </w:r>
    </w:p>
    <w:p w14:paraId="57D4A113" w14:textId="77777777" w:rsidR="00EA1485" w:rsidRDefault="003021BF">
      <w:pPr>
        <w:tabs>
          <w:tab w:val="left" w:pos="2638"/>
          <w:tab w:val="center" w:pos="4513"/>
        </w:tabs>
        <w:ind w:firstLine="141"/>
        <w:rPr>
          <w:rFonts w:cstheme="minorHAnsi"/>
          <w:b/>
          <w:color w:val="FF0000"/>
          <w:sz w:val="28"/>
          <w:szCs w:val="24"/>
        </w:rPr>
      </w:pPr>
      <w:r>
        <w:rPr>
          <w:rFonts w:cstheme="minorHAnsi"/>
          <w:b/>
          <w:sz w:val="28"/>
          <w:szCs w:val="24"/>
        </w:rPr>
        <w:tab/>
      </w:r>
      <w:r>
        <w:rPr>
          <w:rFonts w:cstheme="minorHAnsi"/>
          <w:b/>
          <w:color w:val="FF0000"/>
          <w:sz w:val="28"/>
          <w:szCs w:val="24"/>
        </w:rPr>
        <w:t>Application Form HTML Coding</w:t>
      </w:r>
    </w:p>
    <w:p w14:paraId="133443C0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&lt;!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17DB2A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3FBFDC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B04073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A55A56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Simple HTML Form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8777ED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"formvalid.css"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107B0B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"formval.js"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4D1476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"preconnect"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"https://fonts.googleapis.com"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16C6F1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"preconnect"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"https://fonts.gstatic.com"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crossorigin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DAB763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"https://fonts.googleapis.com/css2?family=Preahvihear&amp;display=swap"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BA0E68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C78386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0D7A0E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"contactForm"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validateForm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()"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1044C6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Application Form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2B4A08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C3D02D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Full Name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161BD3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364072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"nameErr"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534A99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61D315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EB9E14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Email Address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1C29C1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7A8558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"emailErr"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5A253D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534557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97EC94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Mobile Number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5BB8AA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"mobile"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maxlength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"10"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C835DC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"mobileErr"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C72C89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046805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17895E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Country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FDB73D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"country"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6B5BB4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Select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A9D93D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Australia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FFD29F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India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401952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United States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182680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United Kingdom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89A974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36C6BF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"countryErr"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734DC1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7A99B6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67C897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Gender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870ACC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"form-inline"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B5E198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"radio"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"gender"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"male"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Male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9C4184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"radio"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"gender"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"female"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Female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8A1F66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E3599B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"genderErr"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F16913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58C89C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14BFD3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Hobbies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(Optional)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0FA924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"form-inline"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D8995A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"checkbox"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"hobbies[]"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"sports"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Sports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7FF247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"checkbox"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"hobbies[]"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"movies"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Movies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7E6CCC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"checkbox"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"hobbies[]"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"music"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Music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</w:p>
    <w:p w14:paraId="7620DA99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6F0F99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   </w:t>
      </w:r>
    </w:p>
    <w:p w14:paraId="70B64FB3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1C6E2E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BBA0C4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137909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173572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6A34D4" w14:textId="77777777" w:rsidR="00EA1485" w:rsidRDefault="003021BF">
      <w:pPr>
        <w:shd w:val="clear" w:color="auto" w:fill="1F1F1F"/>
        <w:spacing w:after="0" w:line="285" w:lineRule="atLeast"/>
        <w:ind w:firstLine="105"/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795766" w14:textId="77777777" w:rsidR="00EA1485" w:rsidRDefault="003021BF">
      <w:pPr>
        <w:ind w:firstLine="110"/>
        <w:rPr>
          <w:b/>
          <w:sz w:val="28"/>
          <w:szCs w:val="28"/>
        </w:rPr>
      </w:pPr>
      <w:r>
        <w:tab/>
      </w:r>
      <w:r>
        <w:tab/>
      </w:r>
      <w:r>
        <w:tab/>
      </w:r>
      <w:r>
        <w:rPr>
          <w:b/>
          <w:color w:val="FF0000"/>
          <w:sz w:val="28"/>
          <w:szCs w:val="28"/>
        </w:rPr>
        <w:t>APPLICATION FORM – JAVASCRIPT CODING</w:t>
      </w:r>
    </w:p>
    <w:p w14:paraId="2D1AA83E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printError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hintMsg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</w:p>
    <w:p w14:paraId="72B5283D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2AD5A492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hintMsg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1174AFB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5A46622" w14:textId="77777777" w:rsidR="00EA1485" w:rsidRDefault="00EA1485">
      <w:pPr>
        <w:shd w:val="clear" w:color="auto" w:fill="1F1F1F"/>
        <w:spacing w:after="24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EEF1639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validateForm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5344373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</w:p>
    <w:p w14:paraId="510C7C33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contactForm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705A02B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contactForm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DDE842F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mobile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contactForm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mobile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C81F4DD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country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contactForm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country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09B8A70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gender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contactForm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gender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A1AE7D1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hobbies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[];</w:t>
      </w:r>
    </w:p>
    <w:p w14:paraId="053C23CE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checkboxes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getElementsByName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"hobbies[]"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F36585F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checkboxes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length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2E919BE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checkboxes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checked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38D50CA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{</w:t>
      </w:r>
    </w:p>
    <w:p w14:paraId="2F6102CA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</w:t>
      </w:r>
    </w:p>
    <w:p w14:paraId="37B4DC12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hobbies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checkboxes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06B6C77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42CE77A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9B8E96B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nameErr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emailErr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mobileErr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countryErr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genderErr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5DF8D40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</w:p>
    <w:p w14:paraId="1C3AD939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18AC14AF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printError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"nameErr"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"Please enter your name"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CA24129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</w:p>
    <w:p w14:paraId="17AA9598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06399794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{</w:t>
      </w:r>
    </w:p>
    <w:p w14:paraId="6A78B472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regex</w:t>
      </w:r>
      <w:proofErr w:type="gramEnd"/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 xml:space="preserve"> /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^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a-zA-Z\s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$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;                </w:t>
      </w:r>
    </w:p>
    <w:p w14:paraId="33AF75A5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regex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test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D411AEC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{</w:t>
      </w:r>
    </w:p>
    <w:p w14:paraId="75B2C3B8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printError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"nameErr"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"Please enter a valid name"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60B70F0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5FF89435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5E5A9A1B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{</w:t>
      </w:r>
    </w:p>
    <w:p w14:paraId="54D6EA61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nameErr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3EA6CA5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6356D4E0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5317489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</w:p>
    <w:p w14:paraId="25507979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1B50D84C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printError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"emailErr"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"Please enter your email address"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7869E13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26AF6CC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6C8ADD47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{ </w:t>
      </w:r>
    </w:p>
    <w:p w14:paraId="2657DF96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regex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 xml:space="preserve"> /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^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\S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@\S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+\.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\S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$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4293B76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regex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test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</w:p>
    <w:p w14:paraId="0CDAD9AA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42DD0049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printError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"emailErr"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"Please enter a valid email address"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360CCD5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39ED8D4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1FF10181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7BD36616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emailErr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8004AFB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E497C17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42A5067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mobile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</w:p>
    <w:p w14:paraId="065B554A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78E3B180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printError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"mobileErr"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"Please enter your mobile number"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21D6F7D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E4AEF24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2BC52507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{</w:t>
      </w:r>
    </w:p>
    <w:p w14:paraId="452A3511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regex</w:t>
      </w:r>
      <w:proofErr w:type="gramEnd"/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 xml:space="preserve"> /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^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1-9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\d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{9}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$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;</w:t>
      </w:r>
    </w:p>
    <w:p w14:paraId="7F429780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regex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test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mobile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8BB10E5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printError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"mobileErr"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"Please enter a valid 10 digit mobile number"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B8403B8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128FA494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{    </w:t>
      </w:r>
    </w:p>
    <w:p w14:paraId="2BA989A0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mobileErr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2117A05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val="en-US"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en-IN"/>
        </w:rPr>
        <w:t>}</w:t>
      </w:r>
    </w:p>
    <w:p w14:paraId="1382E2D1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country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"Select"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</w:p>
    <w:p w14:paraId="1F442CF7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157DCCAF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printError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"countryErr"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"Please select your country"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6221DF5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5E40550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countryErr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7ACA894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5CBF96E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gender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D2CA542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printError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"genderErr"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"Please select your gender"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4CCCCF0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2FDEE5AF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151E43E4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genderErr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51F4916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C43A0DD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nameErr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emailErr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mobileErr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countryErr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genderErr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97F3041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0F6AEBA8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3DF4ECC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8DE9583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0E1AC5A5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{</w:t>
      </w:r>
    </w:p>
    <w:p w14:paraId="341CF294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dataPreview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"You've entered the following details: 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5592F4FA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"Full Name: 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01CCF32A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 Address: 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2E994BA7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"Mobile Number: 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mobile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49F824C1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"Country: 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country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4FA6DDD9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"Gender: 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gender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F99B096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hobbies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   </w:t>
      </w:r>
    </w:p>
    <w:p w14:paraId="561853C4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{</w:t>
      </w:r>
    </w:p>
    <w:p w14:paraId="7E5267E8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dataPreview</w:t>
      </w:r>
      <w:proofErr w:type="gramEnd"/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"Hobbies: 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hobbies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", 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A692A17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val="en-US"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en-IN"/>
        </w:rPr>
        <w:t>}</w:t>
      </w:r>
    </w:p>
    <w:p w14:paraId="6F80831A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dataPreview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03278FA" w14:textId="77777777" w:rsidR="00EA1485" w:rsidRDefault="003021BF">
      <w:pPr>
        <w:shd w:val="clear" w:color="auto" w:fill="1F1F1F"/>
        <w:spacing w:after="0" w:line="285" w:lineRule="atLeast"/>
        <w:ind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B57E477" w14:textId="77777777" w:rsidR="00EA1485" w:rsidRDefault="003021BF">
      <w:pPr>
        <w:shd w:val="clear" w:color="auto" w:fill="1F1F1F"/>
        <w:spacing w:after="0" w:line="285" w:lineRule="atLeast"/>
        <w:ind w:firstLine="105"/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15E47450" w14:textId="77777777" w:rsidR="00EA1485" w:rsidRDefault="003021BF">
      <w:pPr>
        <w:ind w:firstLine="161"/>
        <w:jc w:val="center"/>
        <w:rPr>
          <w:b/>
          <w:color w:val="FF0000"/>
          <w:sz w:val="32"/>
        </w:rPr>
      </w:pPr>
      <w:r>
        <w:rPr>
          <w:b/>
          <w:color w:val="FF0000"/>
          <w:sz w:val="32"/>
        </w:rPr>
        <w:t>Caurosel</w:t>
      </w:r>
    </w:p>
    <w:p w14:paraId="784ED4AF" w14:textId="77777777" w:rsidR="00EA1485" w:rsidRDefault="003021BF">
      <w:pPr>
        <w:shd w:val="clear" w:color="auto" w:fill="1E1E1E"/>
        <w:spacing w:after="0" w:line="285" w:lineRule="atLeast"/>
        <w:ind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&lt;!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DOCTYPE html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</w:t>
      </w:r>
    </w:p>
    <w:p w14:paraId="0342438D" w14:textId="77777777" w:rsidR="00EA1485" w:rsidRDefault="003021BF">
      <w:pPr>
        <w:shd w:val="clear" w:color="auto" w:fill="1E1E1E"/>
        <w:spacing w:after="0" w:line="285" w:lineRule="atLeast"/>
        <w:ind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html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</w:t>
      </w:r>
    </w:p>
    <w:p w14:paraId="20262302" w14:textId="77777777" w:rsidR="00EA1485" w:rsidRDefault="003021BF">
      <w:pPr>
        <w:shd w:val="clear" w:color="auto" w:fill="1E1E1E"/>
        <w:spacing w:after="0" w:line="285" w:lineRule="atLeast"/>
        <w:ind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</w:t>
      </w:r>
    </w:p>
    <w:p w14:paraId="7219D2B3" w14:textId="77777777" w:rsidR="00EA1485" w:rsidRDefault="003021BF">
      <w:pPr>
        <w:shd w:val="clear" w:color="auto" w:fill="1E1E1E"/>
        <w:spacing w:after="0" w:line="285" w:lineRule="atLeast"/>
        <w:ind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meta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</w:t>
      </w:r>
    </w:p>
    <w:p w14:paraId="63B51F1A" w14:textId="77777777" w:rsidR="00EA1485" w:rsidRDefault="003021BF">
      <w:pPr>
        <w:shd w:val="clear" w:color="auto" w:fill="1E1E1E"/>
        <w:spacing w:after="0" w:line="285" w:lineRule="atLeast"/>
        <w:ind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meta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</w:t>
      </w:r>
    </w:p>
    <w:p w14:paraId="36770EE0" w14:textId="77777777" w:rsidR="00EA1485" w:rsidRDefault="003021BF">
      <w:pPr>
        <w:shd w:val="clear" w:color="auto" w:fill="1E1E1E"/>
        <w:spacing w:after="0" w:line="285" w:lineRule="atLeast"/>
        <w:ind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</w:t>
      </w:r>
    </w:p>
    <w:p w14:paraId="10826678" w14:textId="77777777" w:rsidR="00EA1485" w:rsidRDefault="003021BF">
      <w:pPr>
        <w:shd w:val="clear" w:color="auto" w:fill="1E1E1E"/>
        <w:spacing w:after="0" w:line="285" w:lineRule="atLeast"/>
        <w:ind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</w:t>
      </w:r>
    </w:p>
    <w:p w14:paraId="75A1BAD2" w14:textId="77777777" w:rsidR="00EA1485" w:rsidRDefault="003021BF">
      <w:pPr>
        <w:shd w:val="clear" w:color="auto" w:fill="1E1E1E"/>
        <w:spacing w:after="0" w:line="285" w:lineRule="atLeast"/>
        <w:ind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</w:t>
      </w:r>
    </w:p>
    <w:p w14:paraId="5888F117" w14:textId="77777777" w:rsidR="00EA1485" w:rsidRDefault="003021BF">
      <w:pPr>
        <w:shd w:val="clear" w:color="auto" w:fill="1E1E1E"/>
        <w:spacing w:after="0" w:line="285" w:lineRule="atLeast"/>
        <w:ind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div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"posneg"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</w:t>
      </w:r>
    </w:p>
    <w:p w14:paraId="1895E14A" w14:textId="77777777" w:rsidR="00EA1485" w:rsidRDefault="003021BF">
      <w:pPr>
        <w:shd w:val="clear" w:color="auto" w:fill="1E1E1E"/>
        <w:spacing w:after="0" w:line="285" w:lineRule="atLeast"/>
        <w:ind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button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"pre()"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&gt;-&lt;/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button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</w:t>
      </w:r>
    </w:p>
    <w:p w14:paraId="48F096DE" w14:textId="77777777" w:rsidR="00EA1485" w:rsidRDefault="003021BF">
      <w:pPr>
        <w:shd w:val="clear" w:color="auto" w:fill="1E1E1E"/>
        <w:spacing w:after="0" w:line="285" w:lineRule="atLeast"/>
        <w:ind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img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"a"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</w:t>
      </w:r>
    </w:p>
    <w:p w14:paraId="50D8AB53" w14:textId="77777777" w:rsidR="00EA1485" w:rsidRDefault="003021BF">
      <w:pPr>
        <w:shd w:val="clear" w:color="auto" w:fill="1E1E1E"/>
        <w:spacing w:after="0" w:line="285" w:lineRule="atLeast"/>
        <w:ind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button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"next()"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&gt;+&lt;/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button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</w:t>
      </w:r>
    </w:p>
    <w:p w14:paraId="23315F7A" w14:textId="77777777" w:rsidR="00EA1485" w:rsidRDefault="003021BF">
      <w:pPr>
        <w:shd w:val="clear" w:color="auto" w:fill="1E1E1E"/>
        <w:spacing w:after="0" w:line="285" w:lineRule="atLeast"/>
        <w:ind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</w:t>
      </w:r>
    </w:p>
    <w:p w14:paraId="38289A5F" w14:textId="77777777" w:rsidR="00EA1485" w:rsidRDefault="003021BF">
      <w:pPr>
        <w:shd w:val="clear" w:color="auto" w:fill="1E1E1E"/>
        <w:spacing w:after="0" w:line="285" w:lineRule="atLeast"/>
        <w:ind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</w:t>
      </w:r>
    </w:p>
    <w:p w14:paraId="08B6FA31" w14:textId="77777777" w:rsidR="00EA1485" w:rsidRDefault="003021BF">
      <w:pPr>
        <w:shd w:val="clear" w:color="auto" w:fill="1E1E1E"/>
        <w:spacing w:after="0" w:line="285" w:lineRule="atLeast"/>
        <w:ind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</w:t>
      </w:r>
    </w:p>
    <w:p w14:paraId="6EA8EECF" w14:textId="77777777" w:rsidR="00EA1485" w:rsidRDefault="003021BF">
      <w:pPr>
        <w:shd w:val="clear" w:color="auto" w:fill="1E1E1E"/>
        <w:spacing w:after="0" w:line="285" w:lineRule="atLeast"/>
        <w:ind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img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[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'img/b1.jpeg'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'img/b2.jpeg'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'img/b3.jpeg'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];</w:t>
      </w:r>
    </w:p>
    <w:p w14:paraId="61DE6033" w14:textId="77777777" w:rsidR="00EA1485" w:rsidRDefault="003021BF">
      <w:pPr>
        <w:shd w:val="clear" w:color="auto" w:fill="1E1E1E"/>
        <w:spacing w:after="0" w:line="285" w:lineRule="atLeast"/>
        <w:ind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;</w:t>
      </w:r>
    </w:p>
    <w:p w14:paraId="2B1D7F09" w14:textId="77777777" w:rsidR="00EA1485" w:rsidRDefault="00EA1485">
      <w:pPr>
        <w:shd w:val="clear" w:color="auto" w:fill="1E1E1E"/>
        <w:spacing w:after="0" w:line="285" w:lineRule="atLeast"/>
        <w:ind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259F5570" w14:textId="77777777" w:rsidR="00EA1485" w:rsidRDefault="003021BF">
      <w:pPr>
        <w:shd w:val="clear" w:color="auto" w:fill="1E1E1E"/>
        <w:spacing w:after="0" w:line="285" w:lineRule="atLeast"/>
        <w:ind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'a'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)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src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img[z];</w:t>
      </w:r>
    </w:p>
    <w:p w14:paraId="6C9D6301" w14:textId="77777777" w:rsidR="00EA1485" w:rsidRDefault="00EA1485">
      <w:pPr>
        <w:shd w:val="clear" w:color="auto" w:fill="1E1E1E"/>
        <w:spacing w:after="0" w:line="285" w:lineRule="atLeast"/>
        <w:ind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6CEC1BD7" w14:textId="77777777" w:rsidR="00EA1485" w:rsidRDefault="003021BF">
      <w:pPr>
        <w:shd w:val="clear" w:color="auto" w:fill="1E1E1E"/>
        <w:spacing w:after="0" w:line="285" w:lineRule="atLeast"/>
        <w:ind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function</w:t>
      </w:r>
      <w:proofErr w:type="gramEnd"/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() {</w:t>
      </w:r>
    </w:p>
    <w:p w14:paraId="38F4F853" w14:textId="77777777" w:rsidR="00EA1485" w:rsidRDefault="003021BF">
      <w:pPr>
        <w:shd w:val="clear" w:color="auto" w:fill="1E1E1E"/>
        <w:spacing w:after="0" w:line="285" w:lineRule="atLeast"/>
        <w:ind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z 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;</w:t>
      </w:r>
    </w:p>
    <w:p w14:paraId="28E74D50" w14:textId="77777777" w:rsidR="00EA1485" w:rsidRDefault="003021BF">
      <w:pPr>
        <w:shd w:val="clear" w:color="auto" w:fill="1E1E1E"/>
        <w:spacing w:after="0" w:line="285" w:lineRule="atLeast"/>
        <w:ind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lastRenderedPageBreak/>
        <w:t xml:space="preserve">        </w:t>
      </w:r>
      <w:proofErr w:type="gramStart"/>
      <w:r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proofErr w:type="gramEnd"/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(z 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&gt;=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img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length) {</w:t>
      </w:r>
    </w:p>
    <w:p w14:paraId="4C8DC2A4" w14:textId="77777777" w:rsidR="00EA1485" w:rsidRDefault="003021BF">
      <w:pPr>
        <w:shd w:val="clear" w:color="auto" w:fill="1E1E1E"/>
        <w:spacing w:after="0" w:line="285" w:lineRule="atLeast"/>
        <w:ind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; </w:t>
      </w:r>
      <w:r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// Reset to the beginning</w:t>
      </w:r>
    </w:p>
    <w:p w14:paraId="7570D97A" w14:textId="77777777" w:rsidR="00EA1485" w:rsidRDefault="003021BF">
      <w:pPr>
        <w:shd w:val="clear" w:color="auto" w:fill="1E1E1E"/>
        <w:spacing w:after="0" w:line="285" w:lineRule="atLeast"/>
        <w:ind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        }</w:t>
      </w:r>
    </w:p>
    <w:p w14:paraId="05541D9A" w14:textId="77777777" w:rsidR="00EA1485" w:rsidRDefault="003021BF">
      <w:pPr>
        <w:shd w:val="clear" w:color="auto" w:fill="1E1E1E"/>
        <w:spacing w:after="0" w:line="285" w:lineRule="atLeast"/>
        <w:ind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'a'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)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src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img[z];</w:t>
      </w:r>
    </w:p>
    <w:p w14:paraId="07004F3A" w14:textId="77777777" w:rsidR="00EA1485" w:rsidRDefault="003021BF">
      <w:pPr>
        <w:shd w:val="clear" w:color="auto" w:fill="1E1E1E"/>
        <w:spacing w:after="0" w:line="285" w:lineRule="atLeast"/>
        <w:ind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    }</w:t>
      </w:r>
    </w:p>
    <w:p w14:paraId="31EC12FA" w14:textId="77777777" w:rsidR="00EA1485" w:rsidRDefault="00EA1485">
      <w:pPr>
        <w:shd w:val="clear" w:color="auto" w:fill="1E1E1E"/>
        <w:spacing w:after="0" w:line="285" w:lineRule="atLeast"/>
        <w:ind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48A0CF6B" w14:textId="77777777" w:rsidR="00EA1485" w:rsidRDefault="003021BF">
      <w:pPr>
        <w:shd w:val="clear" w:color="auto" w:fill="1E1E1E"/>
        <w:spacing w:after="0" w:line="285" w:lineRule="atLeast"/>
        <w:ind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function</w:t>
      </w:r>
      <w:proofErr w:type="gramEnd"/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() {</w:t>
      </w:r>
    </w:p>
    <w:p w14:paraId="5C422A77" w14:textId="77777777" w:rsidR="00EA1485" w:rsidRDefault="003021BF">
      <w:pPr>
        <w:shd w:val="clear" w:color="auto" w:fill="1E1E1E"/>
        <w:spacing w:after="0" w:line="285" w:lineRule="atLeast"/>
        <w:ind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z 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;</w:t>
      </w:r>
    </w:p>
    <w:p w14:paraId="7163F4F7" w14:textId="77777777" w:rsidR="00EA1485" w:rsidRDefault="003021BF">
      <w:pPr>
        <w:shd w:val="clear" w:color="auto" w:fill="1E1E1E"/>
        <w:spacing w:after="0" w:line="285" w:lineRule="atLeast"/>
        <w:ind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(z 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) {</w:t>
      </w:r>
    </w:p>
    <w:p w14:paraId="22B98A7D" w14:textId="77777777" w:rsidR="00EA1485" w:rsidRDefault="003021BF">
      <w:pPr>
        <w:shd w:val="clear" w:color="auto" w:fill="1E1E1E"/>
        <w:spacing w:after="0" w:line="285" w:lineRule="atLeast"/>
        <w:ind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img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length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; </w:t>
      </w:r>
      <w:r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// Wrap around to the last image</w:t>
      </w:r>
    </w:p>
    <w:p w14:paraId="4302A079" w14:textId="77777777" w:rsidR="00EA1485" w:rsidRDefault="003021BF">
      <w:pPr>
        <w:shd w:val="clear" w:color="auto" w:fill="1E1E1E"/>
        <w:spacing w:after="0" w:line="285" w:lineRule="atLeast"/>
        <w:ind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        }</w:t>
      </w:r>
    </w:p>
    <w:p w14:paraId="56D30B3C" w14:textId="77777777" w:rsidR="00EA1485" w:rsidRDefault="003021BF">
      <w:pPr>
        <w:shd w:val="clear" w:color="auto" w:fill="1E1E1E"/>
        <w:spacing w:after="0" w:line="285" w:lineRule="atLeast"/>
        <w:ind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'a'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)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src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img[z];</w:t>
      </w:r>
    </w:p>
    <w:p w14:paraId="7962EF5C" w14:textId="77777777" w:rsidR="00EA1485" w:rsidRDefault="003021BF">
      <w:pPr>
        <w:shd w:val="clear" w:color="auto" w:fill="1E1E1E"/>
        <w:spacing w:after="0" w:line="285" w:lineRule="atLeast"/>
        <w:ind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    }</w:t>
      </w:r>
    </w:p>
    <w:p w14:paraId="63859235" w14:textId="77777777" w:rsidR="00EA1485" w:rsidRDefault="003021BF">
      <w:pPr>
        <w:shd w:val="clear" w:color="auto" w:fill="1E1E1E"/>
        <w:spacing w:after="0" w:line="285" w:lineRule="atLeast"/>
        <w:ind w:firstLine="105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script</w:t>
      </w: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</w:t>
      </w:r>
    </w:p>
    <w:p w14:paraId="1646E9C7" w14:textId="77777777" w:rsidR="00EA1485" w:rsidRDefault="003021BF">
      <w:pPr>
        <w:shd w:val="clear" w:color="auto" w:fill="1E1E1E"/>
        <w:spacing w:after="0" w:line="285" w:lineRule="atLeast"/>
        <w:ind w:firstLine="105"/>
        <w:rPr>
          <w:rFonts w:ascii="Consolas" w:eastAsia="Times New Roman" w:hAnsi="Consolas" w:cs="Times New Roman"/>
          <w:color w:val="DADADA"/>
          <w:sz w:val="21"/>
          <w:szCs w:val="21"/>
          <w:lang w:val="en-US" w:eastAsia="en-IN"/>
        </w:rPr>
      </w:pPr>
      <w:r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h</w:t>
      </w:r>
      <w:r>
        <w:rPr>
          <w:rFonts w:ascii="Consolas" w:eastAsia="Times New Roman" w:hAnsi="Consolas" w:cs="Times New Roman"/>
          <w:color w:val="DADADA"/>
          <w:sz w:val="21"/>
          <w:szCs w:val="21"/>
          <w:lang w:val="en-US" w:eastAsia="en-IN"/>
        </w:rPr>
        <w:t>tml&gt;</w:t>
      </w:r>
    </w:p>
    <w:p w14:paraId="398327B3" w14:textId="77777777" w:rsidR="00EA1485" w:rsidRDefault="00EA1485">
      <w:pPr>
        <w:ind w:firstLine="161"/>
        <w:jc w:val="center"/>
        <w:rPr>
          <w:b/>
          <w:color w:val="002060"/>
          <w:sz w:val="32"/>
        </w:rPr>
      </w:pPr>
    </w:p>
    <w:p w14:paraId="7796BE8A" w14:textId="312B426F" w:rsidR="00EA1485" w:rsidRDefault="00994208">
      <w:pPr>
        <w:ind w:firstLine="110"/>
        <w:rPr>
          <w:lang w:val="en-US"/>
        </w:rPr>
      </w:pPr>
      <w:r>
        <w:rPr>
          <w:lang w:val="en-US"/>
        </w:rPr>
        <w:t>Javascript animation</w:t>
      </w:r>
    </w:p>
    <w:p w14:paraId="08938DD0" w14:textId="77777777" w:rsidR="00994208" w:rsidRPr="00994208" w:rsidRDefault="00994208" w:rsidP="0099420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42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9942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9942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42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9942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B41591" w14:textId="77777777" w:rsidR="00994208" w:rsidRPr="00994208" w:rsidRDefault="00994208" w:rsidP="0099420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42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42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9942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42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9942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942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9942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AC2D92" w14:textId="77777777" w:rsidR="00994208" w:rsidRPr="00994208" w:rsidRDefault="00994208" w:rsidP="0099420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42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42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9942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5D2856" w14:textId="77777777" w:rsidR="00994208" w:rsidRPr="00994208" w:rsidRDefault="00994208" w:rsidP="0099420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42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942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42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9942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42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9942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942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9942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E12D1C" w14:textId="77777777" w:rsidR="00994208" w:rsidRPr="00994208" w:rsidRDefault="00994208" w:rsidP="0099420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42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942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42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9942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42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942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942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9942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42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9942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942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9942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8C31B0" w14:textId="77777777" w:rsidR="00994208" w:rsidRPr="00994208" w:rsidRDefault="00994208" w:rsidP="0099420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42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942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42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9942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942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JavaScript Animation</w:t>
      </w:r>
      <w:r w:rsidRPr="009942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42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9942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5AEE5B" w14:textId="77777777" w:rsidR="00994208" w:rsidRPr="00994208" w:rsidRDefault="00994208" w:rsidP="0099420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42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942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42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9942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76D321" w14:textId="77777777" w:rsidR="00994208" w:rsidRPr="00994208" w:rsidRDefault="00994208" w:rsidP="0099420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</w:p>
    <w:p w14:paraId="7C8E6A0F" w14:textId="77777777" w:rsidR="00994208" w:rsidRPr="00994208" w:rsidRDefault="00994208" w:rsidP="0099420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9420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#box</w:t>
      </w: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7E87AFD1" w14:textId="77777777" w:rsidR="00994208" w:rsidRPr="00994208" w:rsidRDefault="00994208" w:rsidP="0099420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942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9420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50px</w:t>
      </w: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670D432" w14:textId="77777777" w:rsidR="00994208" w:rsidRPr="00994208" w:rsidRDefault="00994208" w:rsidP="0099420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942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9420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50px</w:t>
      </w: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18951F7" w14:textId="77777777" w:rsidR="00994208" w:rsidRPr="00994208" w:rsidRDefault="00994208" w:rsidP="0099420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942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942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royalblue</w:t>
      </w: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C1A355E" w14:textId="77777777" w:rsidR="00994208" w:rsidRPr="00994208" w:rsidRDefault="00994208" w:rsidP="0099420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942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942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absolute</w:t>
      </w: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47E1950" w14:textId="77777777" w:rsidR="00994208" w:rsidRPr="00994208" w:rsidRDefault="00994208" w:rsidP="0099420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942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9420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50%</w:t>
      </w: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49DD472" w14:textId="77777777" w:rsidR="00994208" w:rsidRPr="00994208" w:rsidRDefault="00994208" w:rsidP="0099420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5EC1711" w14:textId="77777777" w:rsidR="00994208" w:rsidRPr="00994208" w:rsidRDefault="00994208" w:rsidP="0099420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9942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42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9942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3DD88B" w14:textId="77777777" w:rsidR="00994208" w:rsidRPr="00994208" w:rsidRDefault="00994208" w:rsidP="0099420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42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42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9942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A91F84" w14:textId="77777777" w:rsidR="00994208" w:rsidRPr="00994208" w:rsidRDefault="00994208" w:rsidP="0099420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42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42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9942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2AEEAF" w14:textId="77777777" w:rsidR="00994208" w:rsidRPr="00994208" w:rsidRDefault="00994208" w:rsidP="0099420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42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942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42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942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42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942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942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"box"</w:t>
      </w:r>
      <w:r w:rsidRPr="009942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942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942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138059" w14:textId="77777777" w:rsidR="00994208" w:rsidRPr="00994208" w:rsidRDefault="00994208" w:rsidP="0099420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C2FA8D5" w14:textId="77777777" w:rsidR="00994208" w:rsidRPr="00994208" w:rsidRDefault="00994208" w:rsidP="0099420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42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942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42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9942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6CA655" w14:textId="77777777" w:rsidR="00994208" w:rsidRPr="00994208" w:rsidRDefault="00994208" w:rsidP="0099420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942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9420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box</w:t>
      </w: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942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9420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942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"box"</w:t>
      </w: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235D223" w14:textId="77777777" w:rsidR="00994208" w:rsidRPr="00994208" w:rsidRDefault="00994208" w:rsidP="0099420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942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942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</w:t>
      </w: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9420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5CB5896" w14:textId="77777777" w:rsidR="00994208" w:rsidRPr="00994208" w:rsidRDefault="00994208" w:rsidP="0099420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5126475" w14:textId="77777777" w:rsidR="00994208" w:rsidRPr="00994208" w:rsidRDefault="00994208" w:rsidP="0099420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942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9420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animate</w:t>
      </w: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 {</w:t>
      </w:r>
    </w:p>
    <w:p w14:paraId="5DA4C0E8" w14:textId="77777777" w:rsidR="00994208" w:rsidRPr="00994208" w:rsidRDefault="00994208" w:rsidP="0099420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942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</w:t>
      </w: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r w:rsidRPr="0099420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99420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speed</w:t>
      </w:r>
    </w:p>
    <w:p w14:paraId="14896D69" w14:textId="77777777" w:rsidR="00994208" w:rsidRPr="00994208" w:rsidRDefault="00994208" w:rsidP="0099420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9420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box</w:t>
      </w: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942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942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942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</w:t>
      </w: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9942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"px"</w:t>
      </w: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737028C" w14:textId="77777777" w:rsidR="00994208" w:rsidRPr="00994208" w:rsidRDefault="00994208" w:rsidP="0099420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469B7E9" w14:textId="77777777" w:rsidR="00994208" w:rsidRPr="00994208" w:rsidRDefault="00994208" w:rsidP="0099420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99420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9942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</w:t>
      </w: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9942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942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innerWidth</w:t>
      </w: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99420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6C133A5" w14:textId="77777777" w:rsidR="00994208" w:rsidRPr="00994208" w:rsidRDefault="00994208" w:rsidP="0099420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9420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requestAnimationFrame</w:t>
      </w: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9420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animate</w:t>
      </w: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CE71E27" w14:textId="77777777" w:rsidR="00994208" w:rsidRPr="00994208" w:rsidRDefault="00994208" w:rsidP="0099420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}</w:t>
      </w:r>
    </w:p>
    <w:p w14:paraId="397C9682" w14:textId="77777777" w:rsidR="00994208" w:rsidRPr="00994208" w:rsidRDefault="00994208" w:rsidP="0099420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BA6D8FB" w14:textId="77777777" w:rsidR="00994208" w:rsidRPr="00994208" w:rsidRDefault="00994208" w:rsidP="0099420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ADF1AA1" w14:textId="77777777" w:rsidR="00994208" w:rsidRPr="00994208" w:rsidRDefault="00994208" w:rsidP="0099420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9420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animate</w:t>
      </w: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C0D7FA8" w14:textId="77777777" w:rsidR="00994208" w:rsidRPr="00994208" w:rsidRDefault="00994208" w:rsidP="0099420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42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9942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42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9942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E742D2" w14:textId="77777777" w:rsidR="00994208" w:rsidRPr="00994208" w:rsidRDefault="00994208" w:rsidP="0099420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42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42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9942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FB569F" w14:textId="77777777" w:rsidR="00994208" w:rsidRPr="00994208" w:rsidRDefault="00994208" w:rsidP="00994208">
      <w:pPr>
        <w:shd w:val="clear" w:color="auto" w:fill="1F1F1F"/>
        <w:spacing w:after="0" w:line="285" w:lineRule="atLeast"/>
        <w:ind w:firstLineChars="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42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42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9942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E55D55" w14:textId="77777777" w:rsidR="00994208" w:rsidRDefault="00994208">
      <w:pPr>
        <w:ind w:firstLine="110"/>
        <w:rPr>
          <w:lang w:val="en-US"/>
        </w:rPr>
      </w:pPr>
    </w:p>
    <w:p w14:paraId="4B4540C5" w14:textId="50F27F56" w:rsidR="003A6AB1" w:rsidRDefault="003A6AB1">
      <w:pPr>
        <w:ind w:firstLine="110"/>
        <w:rPr>
          <w:lang w:val="en-US"/>
        </w:rPr>
      </w:pPr>
      <w:r>
        <w:rPr>
          <w:lang w:val="en-US"/>
        </w:rPr>
        <w:t>HTML</w:t>
      </w:r>
      <w:proofErr w:type="gramStart"/>
      <w:r>
        <w:rPr>
          <w:lang w:val="en-US"/>
        </w:rPr>
        <w:t>,css,Js</w:t>
      </w:r>
      <w:proofErr w:type="gramEnd"/>
      <w:r>
        <w:rPr>
          <w:lang w:val="en-US"/>
        </w:rPr>
        <w:t xml:space="preserve"> using calc</w:t>
      </w:r>
    </w:p>
    <w:p w14:paraId="74EBCFDD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9243B4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3C11F4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899502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263FA0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63A50F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Basic Calculator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BFF24F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BFB3F0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A6AB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1166F16E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548CA86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48E4E0C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254F442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A6A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100vh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02B4FE9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#f4f4f9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8A55F83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B4DCB1A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02758C3A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2913022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A6AB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.calculator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6F088DB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#fff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4BF17BF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A6A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1FEBA3B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A6A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43B139F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proofErr w:type="gramEnd"/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A6A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A6A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3A6A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3A6A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3A6A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96C785C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A6A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260px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1521161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471734E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F615299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A6AB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#display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03AA9A91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A6A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2F85E34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A6A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50px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D42CD34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A6A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1.5rem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6C71557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right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E8A6F16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A6A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FD49FF1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B08D19F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A6A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C5E77EA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#f0f0f0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F2AF37F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A6A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DCC1E69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AB782BB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D1EF894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A6AB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.buttons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08332BE6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grid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E27B9C6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</w:t>
      </w:r>
      <w:proofErr w:type="gramStart"/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proofErr w:type="gramEnd"/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A6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repeat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A6A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A6A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50EA2A4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A6A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D8252E1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BB271C1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7C2E828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A6AB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B5127DD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A6A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3732141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A6A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1.2rem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2CF7787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C2969BC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A6A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BCA1627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#e0e0e0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2C0D39A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A82711F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A6A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0.2s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93A7240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23DDFBC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ABD0B01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A6AB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</w:t>
      </w:r>
      <w:proofErr w:type="gramEnd"/>
      <w:r w:rsidRPr="003A6AB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hover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15C3227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#d0d0d0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8FCE7B3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9517639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5314B62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A6AB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.operator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7F25F744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#ffa500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E8BF7E4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AB1E057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4F81C7B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D698156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A6AB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.operator</w:t>
      </w:r>
      <w:proofErr w:type="gramStart"/>
      <w:r w:rsidRPr="003A6AB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:hover</w:t>
      </w:r>
      <w:proofErr w:type="gramEnd"/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7393943C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#e59400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FAAB362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52B0C4E4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27E3645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A6AB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.equal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1EF4CDEF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grid-column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span </w:t>
      </w:r>
      <w:r w:rsidRPr="003A6A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08D0DA3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#28a745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E50E874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0F2737E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045A24F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A707C27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A6AB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.equal</w:t>
      </w:r>
      <w:proofErr w:type="gramStart"/>
      <w:r w:rsidRPr="003A6AB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:hover</w:t>
      </w:r>
      <w:proofErr w:type="gramEnd"/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3857BAA3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#218838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89FCA39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451D995D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916884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6360BA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829211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"calculator"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2A6F7E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"display"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03FC08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"buttons"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E88EC7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A6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clearDisplay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()"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BA5A43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A6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deleteChar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()"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DEL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257A62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3A6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appendChar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proofErr w:type="gramEnd"/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'.')"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D4C45D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"operator"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A6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appendChar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('/')"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÷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7DF78F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D8EDF45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A6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appendChar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('7')"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7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184E5C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A6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appendChar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('8')"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8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82CF4D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A6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appendChar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('9')"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9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57996F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"operator"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A6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appendChar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('*')"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×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A616B6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2C2005B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A6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appendChar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('4')"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4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94A4C3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A6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appendChar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('5')"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819080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A6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appendChar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('6')"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6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91592A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"operator"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A6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appendChar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('-')"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−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1671DB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81AB0FC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A6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appendChar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('1')"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045F89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A6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appendChar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('2')"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2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D1AFC8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A6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appendChar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('3')"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3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518185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"operator"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A6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appendChar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('+')"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+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E2B172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CBE2BFF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A6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appendChar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('0')"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0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AA9759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A6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appendChar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('00')"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00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7D16A3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"equal"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A6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()"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DA34DF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2B17B1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38C27B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089D913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59996C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display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6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"display"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F5FB740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605E533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appendChar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4B368BED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display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6A2D7FF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3044FD65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1B9E887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clearDisplay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 {</w:t>
      </w:r>
    </w:p>
    <w:p w14:paraId="341A5EE8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display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2B7B847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0D257F5F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294117C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deleteChar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 {</w:t>
      </w:r>
    </w:p>
    <w:p w14:paraId="356FC82B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display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3A6AB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display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6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slice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3A6A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-</w:t>
      </w:r>
      <w:r w:rsidRPr="003A6A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C5EF8DC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027DBE3B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CF79AA7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A6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 {</w:t>
      </w:r>
    </w:p>
    <w:p w14:paraId="31F4BB82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A6A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14CA359B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3A6AB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display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3A6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eval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A6AB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display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C774ACF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} </w:t>
      </w:r>
      <w:r w:rsidRPr="003A6A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777DB652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3A6AB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display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6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3A6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CC860CD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</w:t>
      </w:r>
    </w:p>
    <w:p w14:paraId="1E365970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611E3AC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5809FD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83F3D9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A6A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3A6AB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2E8382" w14:textId="77777777" w:rsidR="003A6AB1" w:rsidRPr="003A6AB1" w:rsidRDefault="003A6AB1" w:rsidP="003A6AB1">
      <w:pPr>
        <w:shd w:val="clear" w:color="auto" w:fill="1F1F1F"/>
        <w:spacing w:after="0" w:line="285" w:lineRule="atLeast"/>
        <w:ind w:firstLineChars="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FB6D3BD" w14:textId="77777777" w:rsidR="003A6AB1" w:rsidRDefault="003A6AB1">
      <w:pPr>
        <w:ind w:firstLine="110"/>
        <w:rPr>
          <w:lang w:val="en-US"/>
        </w:rPr>
      </w:pPr>
    </w:p>
    <w:p w14:paraId="40B9AA6B" w14:textId="76733027" w:rsidR="00935088" w:rsidRDefault="00935088">
      <w:pPr>
        <w:ind w:firstLine="110"/>
        <w:rPr>
          <w:lang w:val="en-US"/>
        </w:rPr>
      </w:pPr>
      <w:r>
        <w:rPr>
          <w:lang w:val="en-US"/>
        </w:rPr>
        <w:t>Clock using HTML</w:t>
      </w:r>
      <w:proofErr w:type="gramStart"/>
      <w:r>
        <w:rPr>
          <w:lang w:val="en-US"/>
        </w:rPr>
        <w:t>,CSS,JS</w:t>
      </w:r>
      <w:proofErr w:type="gramEnd"/>
    </w:p>
    <w:p w14:paraId="58D40361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&lt;!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928EC2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7B7F3F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CD5466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2BB5F5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F036DF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Basic Calculator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75CBB4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145ED4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3508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7C86CBD2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A462B34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0F443BB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5D72E9B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350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100vh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B23C9B2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#f4f4f9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6FDA640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BDFD75D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3555FD20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EDC9582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3508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.calculator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2F6070BF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#fff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1D22508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350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5E36EFD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350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1259389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proofErr w:type="gramEnd"/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350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350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9350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9350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9350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999CE61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350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260px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C8F3064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C4014F0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1702642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3508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#display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7678A18B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350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CDA3D2C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350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50px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B697536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350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1.5rem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7C26340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right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7663E6E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350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875D3EF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B5046BA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350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1B60B4F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#f0f0f0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FDCC950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350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423E665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04A6C8E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23388CE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3508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.buttons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3E14458A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grid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ABC9EF8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proofErr w:type="gramEnd"/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3508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repeat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350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350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12B4FC9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350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5A094A2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4C72D0AF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BBCAE80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3508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07F580A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350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0615511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350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1.2rem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1095A6B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EDEB4C8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350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0CA2471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#e0e0e0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5E4B6F9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24C69F1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350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0.2s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8890EAE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5D04F1AA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1B7F966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3508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</w:t>
      </w:r>
      <w:proofErr w:type="gramEnd"/>
      <w:r w:rsidRPr="0093508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hover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29E79473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#d0d0d0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436C3D0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3402D9B5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C66B1BE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3508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.operator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3ABDC0AF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#ffa500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C95BA64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71C4660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52C4A59E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D1288F2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3508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.operator</w:t>
      </w:r>
      <w:proofErr w:type="gramStart"/>
      <w:r w:rsidRPr="0093508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:hover</w:t>
      </w:r>
      <w:proofErr w:type="gramEnd"/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2B1C90FE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#e59400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1F33B64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B3A1A02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F049ECA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3508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.equal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5F4C70B1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grid-column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span </w:t>
      </w:r>
      <w:r w:rsidRPr="009350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28C10D1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#28a745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26DE597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D0D8627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3AE07E21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1538A7C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3508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.equal</w:t>
      </w:r>
      <w:proofErr w:type="gramStart"/>
      <w:r w:rsidRPr="0093508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:hover</w:t>
      </w:r>
      <w:proofErr w:type="gramEnd"/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0CF4905D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#218838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D53070B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154200DF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28369E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C40970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AAF6D1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"calculator"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CB5D54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"display"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C86291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"buttons"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7A22AE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3508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clearDisplay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()"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91240F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3508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deleteChar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()"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DEL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212BC9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93508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appendChar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proofErr w:type="gramEnd"/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'.')"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99C424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"operator"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3508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appendChar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('/')"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÷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067850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E4269BC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3508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appendChar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('7')"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7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DF0E83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3508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appendChar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('8')"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8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3CA0CA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3508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appendChar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('9')"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9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F1401E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"operator"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3508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appendChar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('*')"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×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35BDD4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EC03C76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3508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appendChar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('4')"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4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DC81E4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3508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appendChar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('5')"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6FC798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3508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appendChar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('6')"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6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48DBCD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"operator"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3508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appendChar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('-')"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−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25092F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DE3560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3508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appendChar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('1')"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B293E5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3508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appendChar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('2')"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2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E080E0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3508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appendChar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('3')"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3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BCCC31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"operator"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3508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appendChar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('+')"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+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F26431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EFA9752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3508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appendChar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('0')"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0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8C17BA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3508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appendChar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('00')"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00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772CFD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"equal"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3508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()"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05A778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F6A452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0AD60D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C278BB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9E66C3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display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3508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"display"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ED935F6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DF7E03C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appendChar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962044F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display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04C327A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46393BD3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CB8EEC3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clearDisplay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 {</w:t>
      </w:r>
    </w:p>
    <w:p w14:paraId="7DAC71E6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display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B9A7432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4F6894E1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A245919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deleteChar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 {</w:t>
      </w:r>
    </w:p>
    <w:p w14:paraId="5F7AFA5C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display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93508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display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3508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slice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350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-</w:t>
      </w:r>
      <w:r w:rsidRPr="009350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BE37304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FC020E5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8BAACC2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3508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 {</w:t>
      </w:r>
    </w:p>
    <w:p w14:paraId="2C8277D4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3508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243BC27B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3508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display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3508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eval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3508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display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3A0A095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} </w:t>
      </w:r>
      <w:r w:rsidRPr="0093508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643D3AEF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3508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display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350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350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C0AD59E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</w:t>
      </w:r>
    </w:p>
    <w:p w14:paraId="66B1CC5D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4DF9EDF1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2A0E72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78E15D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0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9350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6A7E3B" w14:textId="77777777" w:rsidR="00935088" w:rsidRPr="00935088" w:rsidRDefault="00935088" w:rsidP="00935088">
      <w:pPr>
        <w:shd w:val="clear" w:color="auto" w:fill="1F1F1F"/>
        <w:spacing w:after="0" w:line="285" w:lineRule="atLeast"/>
        <w:ind w:firstLineChars="0" w:firstLine="105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50A171C" w14:textId="77777777" w:rsidR="00935088" w:rsidRDefault="00935088">
      <w:pPr>
        <w:ind w:firstLine="110"/>
        <w:rPr>
          <w:lang w:val="en-US"/>
        </w:rPr>
      </w:pPr>
    </w:p>
    <w:sectPr w:rsidR="00935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AEB88D" w14:textId="77777777" w:rsidR="00C97A64" w:rsidRDefault="00C97A64">
      <w:pPr>
        <w:spacing w:line="240" w:lineRule="auto"/>
        <w:ind w:firstLine="110"/>
      </w:pPr>
      <w:r>
        <w:separator/>
      </w:r>
    </w:p>
  </w:endnote>
  <w:endnote w:type="continuationSeparator" w:id="0">
    <w:p w14:paraId="3690C270" w14:textId="77777777" w:rsidR="00C97A64" w:rsidRDefault="00C97A64">
      <w:pPr>
        <w:spacing w:line="240" w:lineRule="auto"/>
        <w:ind w:firstLine="11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F99599" w14:textId="77777777" w:rsidR="00C97A64" w:rsidRDefault="00C97A64">
      <w:pPr>
        <w:spacing w:after="0" w:line="240" w:lineRule="auto"/>
        <w:ind w:firstLine="110"/>
      </w:pPr>
      <w:r>
        <w:separator/>
      </w:r>
    </w:p>
  </w:footnote>
  <w:footnote w:type="continuationSeparator" w:id="0">
    <w:p w14:paraId="013C0FD6" w14:textId="77777777" w:rsidR="00C97A64" w:rsidRDefault="00C97A64">
      <w:pPr>
        <w:spacing w:after="0" w:line="240" w:lineRule="auto"/>
        <w:ind w:firstLine="11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D871C40"/>
    <w:multiLevelType w:val="singleLevel"/>
    <w:tmpl w:val="AD871C40"/>
    <w:lvl w:ilvl="0">
      <w:start w:val="1"/>
      <w:numFmt w:val="decimal"/>
      <w:suff w:val="space"/>
      <w:lvlText w:val="%1."/>
      <w:lvlJc w:val="left"/>
    </w:lvl>
  </w:abstractNum>
  <w:abstractNum w:abstractNumId="1">
    <w:nsid w:val="16AE38A7"/>
    <w:multiLevelType w:val="multilevel"/>
    <w:tmpl w:val="16AE38A7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797157"/>
    <w:multiLevelType w:val="multilevel"/>
    <w:tmpl w:val="1979715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FA3C00"/>
    <w:multiLevelType w:val="multilevel"/>
    <w:tmpl w:val="20FA3C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524108"/>
    <w:multiLevelType w:val="multilevel"/>
    <w:tmpl w:val="2A5241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374F43"/>
    <w:multiLevelType w:val="multilevel"/>
    <w:tmpl w:val="35374F4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3150CAD"/>
    <w:multiLevelType w:val="multilevel"/>
    <w:tmpl w:val="53150CAD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BCA2D5D"/>
    <w:multiLevelType w:val="multilevel"/>
    <w:tmpl w:val="5BCA2D5D"/>
    <w:lvl w:ilvl="0">
      <w:start w:val="1"/>
      <w:numFmt w:val="decimal"/>
      <w:lvlText w:val="%1."/>
      <w:lvlJc w:val="left"/>
      <w:pPr>
        <w:ind w:left="1440" w:hanging="360"/>
      </w:pPr>
      <w:rPr>
        <w:color w:val="FF0000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5E0A74B3"/>
    <w:multiLevelType w:val="multilevel"/>
    <w:tmpl w:val="5E0A74B3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64D86D74"/>
    <w:multiLevelType w:val="multilevel"/>
    <w:tmpl w:val="64D86D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4F96511"/>
    <w:multiLevelType w:val="multilevel"/>
    <w:tmpl w:val="64F96511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6FED3350"/>
    <w:multiLevelType w:val="multilevel"/>
    <w:tmpl w:val="6FED33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BF94839"/>
    <w:multiLevelType w:val="multilevel"/>
    <w:tmpl w:val="7BF948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4"/>
  </w:num>
  <w:num w:numId="4">
    <w:abstractNumId w:val="10"/>
  </w:num>
  <w:num w:numId="5">
    <w:abstractNumId w:val="2"/>
  </w:num>
  <w:num w:numId="6">
    <w:abstractNumId w:val="0"/>
  </w:num>
  <w:num w:numId="7">
    <w:abstractNumId w:val="7"/>
  </w:num>
  <w:num w:numId="8">
    <w:abstractNumId w:val="6"/>
  </w:num>
  <w:num w:numId="9">
    <w:abstractNumId w:val="3"/>
  </w:num>
  <w:num w:numId="10">
    <w:abstractNumId w:val="5"/>
  </w:num>
  <w:num w:numId="11">
    <w:abstractNumId w:val="12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4"/>
  <w:proofState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5642D5"/>
    <w:rsid w:val="00000F56"/>
    <w:rsid w:val="00060624"/>
    <w:rsid w:val="0006617F"/>
    <w:rsid w:val="000D0EA2"/>
    <w:rsid w:val="000F0429"/>
    <w:rsid w:val="000F7192"/>
    <w:rsid w:val="001020FD"/>
    <w:rsid w:val="00126BE5"/>
    <w:rsid w:val="001432F3"/>
    <w:rsid w:val="00164A55"/>
    <w:rsid w:val="00172316"/>
    <w:rsid w:val="00182907"/>
    <w:rsid w:val="00194B1A"/>
    <w:rsid w:val="001A14D0"/>
    <w:rsid w:val="001B0E89"/>
    <w:rsid w:val="001F5EE7"/>
    <w:rsid w:val="002019FB"/>
    <w:rsid w:val="0022241B"/>
    <w:rsid w:val="002377F4"/>
    <w:rsid w:val="00243279"/>
    <w:rsid w:val="00252A44"/>
    <w:rsid w:val="002729F0"/>
    <w:rsid w:val="00283EE2"/>
    <w:rsid w:val="00295ECD"/>
    <w:rsid w:val="00295F41"/>
    <w:rsid w:val="00297003"/>
    <w:rsid w:val="002A6337"/>
    <w:rsid w:val="002B2B34"/>
    <w:rsid w:val="002D5DCD"/>
    <w:rsid w:val="003021BF"/>
    <w:rsid w:val="003042F7"/>
    <w:rsid w:val="00357629"/>
    <w:rsid w:val="00357C75"/>
    <w:rsid w:val="003932F3"/>
    <w:rsid w:val="003A6AB1"/>
    <w:rsid w:val="003C1760"/>
    <w:rsid w:val="003D2958"/>
    <w:rsid w:val="003E5600"/>
    <w:rsid w:val="0040038E"/>
    <w:rsid w:val="00414315"/>
    <w:rsid w:val="0042257E"/>
    <w:rsid w:val="00437BF6"/>
    <w:rsid w:val="004438DD"/>
    <w:rsid w:val="004601A9"/>
    <w:rsid w:val="00484294"/>
    <w:rsid w:val="00490068"/>
    <w:rsid w:val="004950AE"/>
    <w:rsid w:val="00497A38"/>
    <w:rsid w:val="004B0593"/>
    <w:rsid w:val="004C0F68"/>
    <w:rsid w:val="004D3544"/>
    <w:rsid w:val="004F51E0"/>
    <w:rsid w:val="005003D9"/>
    <w:rsid w:val="005057C3"/>
    <w:rsid w:val="005068D6"/>
    <w:rsid w:val="00506B3A"/>
    <w:rsid w:val="00516317"/>
    <w:rsid w:val="00532BD6"/>
    <w:rsid w:val="00535323"/>
    <w:rsid w:val="005401BE"/>
    <w:rsid w:val="005427FB"/>
    <w:rsid w:val="005510B1"/>
    <w:rsid w:val="005645F5"/>
    <w:rsid w:val="00587AC7"/>
    <w:rsid w:val="005C1E8C"/>
    <w:rsid w:val="00605092"/>
    <w:rsid w:val="0061384D"/>
    <w:rsid w:val="006260CD"/>
    <w:rsid w:val="00646A8E"/>
    <w:rsid w:val="00666357"/>
    <w:rsid w:val="00674BA2"/>
    <w:rsid w:val="006767F4"/>
    <w:rsid w:val="00677E55"/>
    <w:rsid w:val="00681DB2"/>
    <w:rsid w:val="006876DE"/>
    <w:rsid w:val="00690165"/>
    <w:rsid w:val="006A51D2"/>
    <w:rsid w:val="00704A5D"/>
    <w:rsid w:val="00704A99"/>
    <w:rsid w:val="007120E4"/>
    <w:rsid w:val="00734182"/>
    <w:rsid w:val="00734626"/>
    <w:rsid w:val="0073675A"/>
    <w:rsid w:val="00740297"/>
    <w:rsid w:val="00764493"/>
    <w:rsid w:val="00765902"/>
    <w:rsid w:val="00775DB4"/>
    <w:rsid w:val="007A667A"/>
    <w:rsid w:val="007B1499"/>
    <w:rsid w:val="007D5D9D"/>
    <w:rsid w:val="007D76D0"/>
    <w:rsid w:val="0081113A"/>
    <w:rsid w:val="00830991"/>
    <w:rsid w:val="00861536"/>
    <w:rsid w:val="00862C51"/>
    <w:rsid w:val="00887E4E"/>
    <w:rsid w:val="008919C3"/>
    <w:rsid w:val="008B43BE"/>
    <w:rsid w:val="008E3CBF"/>
    <w:rsid w:val="008F32E7"/>
    <w:rsid w:val="008F66FE"/>
    <w:rsid w:val="00913143"/>
    <w:rsid w:val="00916DB9"/>
    <w:rsid w:val="00930FB7"/>
    <w:rsid w:val="00935088"/>
    <w:rsid w:val="009558DA"/>
    <w:rsid w:val="009575C4"/>
    <w:rsid w:val="00971C10"/>
    <w:rsid w:val="00972686"/>
    <w:rsid w:val="00972D38"/>
    <w:rsid w:val="009901E3"/>
    <w:rsid w:val="00994208"/>
    <w:rsid w:val="00997265"/>
    <w:rsid w:val="009A1378"/>
    <w:rsid w:val="009A53D9"/>
    <w:rsid w:val="00A0450C"/>
    <w:rsid w:val="00A05A02"/>
    <w:rsid w:val="00A25522"/>
    <w:rsid w:val="00A32C67"/>
    <w:rsid w:val="00A35130"/>
    <w:rsid w:val="00A8095D"/>
    <w:rsid w:val="00AA34C0"/>
    <w:rsid w:val="00AD7720"/>
    <w:rsid w:val="00AE0ADA"/>
    <w:rsid w:val="00B03D78"/>
    <w:rsid w:val="00B05C2D"/>
    <w:rsid w:val="00B0736C"/>
    <w:rsid w:val="00B64F25"/>
    <w:rsid w:val="00B6719A"/>
    <w:rsid w:val="00BA1D08"/>
    <w:rsid w:val="00BA4C86"/>
    <w:rsid w:val="00BC70FA"/>
    <w:rsid w:val="00BC7FD1"/>
    <w:rsid w:val="00BD0DD4"/>
    <w:rsid w:val="00BE1D88"/>
    <w:rsid w:val="00C22E86"/>
    <w:rsid w:val="00C40123"/>
    <w:rsid w:val="00C70244"/>
    <w:rsid w:val="00C83EBC"/>
    <w:rsid w:val="00C86C01"/>
    <w:rsid w:val="00C97A64"/>
    <w:rsid w:val="00CE119A"/>
    <w:rsid w:val="00D01333"/>
    <w:rsid w:val="00D0669F"/>
    <w:rsid w:val="00D41019"/>
    <w:rsid w:val="00D51795"/>
    <w:rsid w:val="00D871B1"/>
    <w:rsid w:val="00E00BF1"/>
    <w:rsid w:val="00E53A1A"/>
    <w:rsid w:val="00E67078"/>
    <w:rsid w:val="00E726B2"/>
    <w:rsid w:val="00E900A3"/>
    <w:rsid w:val="00E94A4D"/>
    <w:rsid w:val="00EA1485"/>
    <w:rsid w:val="00EC21D1"/>
    <w:rsid w:val="00EC2F7E"/>
    <w:rsid w:val="00ED41C7"/>
    <w:rsid w:val="00ED48C5"/>
    <w:rsid w:val="00ED51A1"/>
    <w:rsid w:val="00F260CD"/>
    <w:rsid w:val="00F332D2"/>
    <w:rsid w:val="00F62C67"/>
    <w:rsid w:val="00F769B3"/>
    <w:rsid w:val="00F97A35"/>
    <w:rsid w:val="00FA2F23"/>
    <w:rsid w:val="00FA7310"/>
    <w:rsid w:val="00FE5AF6"/>
    <w:rsid w:val="00FE5EF9"/>
    <w:rsid w:val="0AA3524B"/>
    <w:rsid w:val="0DF85BFA"/>
    <w:rsid w:val="168E7A72"/>
    <w:rsid w:val="287265EE"/>
    <w:rsid w:val="287B5A32"/>
    <w:rsid w:val="430019C0"/>
    <w:rsid w:val="45091972"/>
    <w:rsid w:val="535642D5"/>
    <w:rsid w:val="58B11432"/>
    <w:rsid w:val="59F46E26"/>
    <w:rsid w:val="64044DB8"/>
    <w:rsid w:val="660B02F6"/>
    <w:rsid w:val="675F02AB"/>
    <w:rsid w:val="6A0473C6"/>
    <w:rsid w:val="6DA32AF9"/>
    <w:rsid w:val="6F193452"/>
    <w:rsid w:val="7335561F"/>
    <w:rsid w:val="74DD190F"/>
    <w:rsid w:val="792F7C74"/>
    <w:rsid w:val="7B9B6D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18B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Code" w:qFormat="1"/>
    <w:lsdException w:name="Normal Table" w:qFormat="1"/>
    <w:lsdException w:name="Table List 1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40" w:lineRule="atLeast"/>
      <w:ind w:firstLineChars="50" w:firstLine="200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List1">
    <w:name w:val="Table List 1"/>
    <w:basedOn w:val="TableNormal"/>
    <w:uiPriority w:val="99"/>
    <w:semiHidden/>
    <w:unhideWhenUsed/>
    <w:qFormat/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intro">
    <w:name w:val="intro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customStyle="1" w:styleId="Style1">
    <w:name w:val="Style1"/>
    <w:basedOn w:val="TableList1"/>
    <w:uiPriority w:val="99"/>
    <w:qFormat/>
    <w:tblPr/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Code" w:qFormat="1"/>
    <w:lsdException w:name="Normal Table" w:qFormat="1"/>
    <w:lsdException w:name="Table List 1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40" w:lineRule="atLeast"/>
      <w:ind w:firstLineChars="50" w:firstLine="200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List1">
    <w:name w:val="Table List 1"/>
    <w:basedOn w:val="TableNormal"/>
    <w:uiPriority w:val="99"/>
    <w:semiHidden/>
    <w:unhideWhenUsed/>
    <w:qFormat/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intro">
    <w:name w:val="intro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customStyle="1" w:styleId="Style1">
    <w:name w:val="Style1"/>
    <w:basedOn w:val="TableList1"/>
    <w:uiPriority w:val="99"/>
    <w:qFormat/>
    <w:tblPr/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kokila%20ppts\web%20designing\3.JS%20%20.docx" TargetMode="External"/></Relationships>
</file>

<file path=word/theme/theme1.xml><?xml version="1.0" encoding="utf-8"?>
<a:theme xmlns:a="http://schemas.openxmlformats.org/drawingml/2006/main" name="Office Theme">
  <a:themeElements>
    <a:clrScheme name="Opulent">
      <a:dk1>
        <a:sysClr val="windowText" lastClr="000000"/>
      </a:dk1>
      <a:lt1>
        <a:sysClr val="window" lastClr="FFFFFF"/>
      </a:lt1>
      <a:dk2>
        <a:srgbClr val="B13F9A"/>
      </a:dk2>
      <a:lt2>
        <a:srgbClr val="F4E7ED"/>
      </a:lt2>
      <a:accent1>
        <a:srgbClr val="B83D68"/>
      </a:accent1>
      <a:accent2>
        <a:srgbClr val="AC66BB"/>
      </a:accent2>
      <a:accent3>
        <a:srgbClr val="DE6C36"/>
      </a:accent3>
      <a:accent4>
        <a:srgbClr val="F9B639"/>
      </a:accent4>
      <a:accent5>
        <a:srgbClr val="CF6DA4"/>
      </a:accent5>
      <a:accent6>
        <a:srgbClr val="FA8D3D"/>
      </a:accent6>
      <a:hlink>
        <a:srgbClr val="FFDE66"/>
      </a:hlink>
      <a:folHlink>
        <a:srgbClr val="D490C5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4BD8B6-CE7A-4D21-9128-9AB14A9A8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3.JS  </Template>
  <TotalTime>342</TotalTime>
  <Pages>1</Pages>
  <Words>7086</Words>
  <Characters>40391</Characters>
  <Application>Microsoft Office Word</Application>
  <DocSecurity>0</DocSecurity>
  <Lines>336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Kokila Janarthanan</dc:creator>
  <cp:lastModifiedBy>Livewire</cp:lastModifiedBy>
  <cp:revision>46</cp:revision>
  <dcterms:created xsi:type="dcterms:W3CDTF">2025-01-11T10:06:00Z</dcterms:created>
  <dcterms:modified xsi:type="dcterms:W3CDTF">2026-02-23T05:51:00Z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6FF068EAB4D24696A843BCBF2AB84A11_13</vt:lpwstr>
  </property>
</Properties>
</file>